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4C26" w:rsidRDefault="00854C26" w:rsidP="004771C9">
      <w:pPr>
        <w:pStyle w:val="Vireliouraai"/>
      </w:pPr>
    </w:p>
    <w:p w:rsidR="00D560C9" w:rsidRPr="00844988" w:rsidRDefault="00D560C9" w:rsidP="004771C9">
      <w:pPr>
        <w:pStyle w:val="Vireliouraai"/>
      </w:pPr>
      <w:r w:rsidRPr="00844988">
        <w:t>KAUNO TECHNOLOGIJOS UNIVERSITET</w:t>
      </w:r>
      <w:r w:rsidR="00854C26">
        <w:t>O GIMNAZIJA</w:t>
      </w: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4C3D88" w:rsidRPr="00844988" w:rsidRDefault="004C3D88" w:rsidP="004771C9">
      <w:pPr>
        <w:pStyle w:val="Vireliouraai"/>
      </w:pPr>
    </w:p>
    <w:p w:rsidR="004C3D88" w:rsidRPr="00844988" w:rsidRDefault="004C3D88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4C3D88" w:rsidRPr="00844988" w:rsidRDefault="000D7125" w:rsidP="004771C9">
      <w:pPr>
        <w:pStyle w:val="Ataskaitospavadinimas"/>
      </w:pPr>
      <w:bookmarkStart w:id="0" w:name="modulis"/>
      <w:r>
        <w:t>Objektini</w:t>
      </w:r>
      <w:r w:rsidR="00AE71E2">
        <w:t>o</w:t>
      </w:r>
      <w:r>
        <w:t xml:space="preserve"> programavim</w:t>
      </w:r>
      <w:r w:rsidR="00AE71E2">
        <w:t xml:space="preserve">o </w:t>
      </w:r>
      <w:r w:rsidR="00D87108">
        <w:t>pagrindai II</w:t>
      </w:r>
      <w:r w:rsidR="00AE71E2">
        <w:t xml:space="preserve"> (P175B</w:t>
      </w:r>
      <w:r w:rsidR="00D87108">
        <w:t>502</w:t>
      </w:r>
      <w:r>
        <w:t>)</w:t>
      </w:r>
      <w:bookmarkEnd w:id="0"/>
    </w:p>
    <w:p w:rsidR="00D560C9" w:rsidRPr="00844988" w:rsidRDefault="004C3D88" w:rsidP="004771C9">
      <w:pPr>
        <w:pStyle w:val="Ataskaita"/>
      </w:pPr>
      <w:r w:rsidRPr="00844988">
        <w:t>L</w:t>
      </w:r>
      <w:r w:rsidR="00854C26">
        <w:t>aboratorinių</w:t>
      </w:r>
      <w:r w:rsidR="00D560C9" w:rsidRPr="00844988">
        <w:t xml:space="preserve"> darb</w:t>
      </w:r>
      <w:r w:rsidR="00854C26">
        <w:t>ų</w:t>
      </w:r>
      <w:r w:rsidR="00D560C9" w:rsidRPr="00844988">
        <w:t xml:space="preserve"> ataskait</w:t>
      </w:r>
      <w:r w:rsidR="00854C26">
        <w:t>os</w:t>
      </w: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4771C9" w:rsidRDefault="004771C9" w:rsidP="00EB5168">
      <w:pPr>
        <w:pStyle w:val="Autorius"/>
      </w:pPr>
      <w:r>
        <w:t xml:space="preserve">Atliko: </w:t>
      </w:r>
    </w:p>
    <w:p w:rsidR="004771C9" w:rsidRDefault="004771C9" w:rsidP="00EB5168">
      <w:pPr>
        <w:pStyle w:val="Autorius"/>
      </w:pPr>
      <w:r>
        <w:tab/>
      </w:r>
      <w:r w:rsidR="00FC7945">
        <w:t>III NFQ klasės</w:t>
      </w:r>
      <w:r>
        <w:t xml:space="preserve"> </w:t>
      </w:r>
      <w:r w:rsidR="00FC7945">
        <w:t>mokinys</w:t>
      </w:r>
    </w:p>
    <w:p w:rsidR="00D560C9" w:rsidRPr="00844988" w:rsidRDefault="004771C9" w:rsidP="00EB5168">
      <w:pPr>
        <w:pStyle w:val="Autorius"/>
      </w:pPr>
      <w:r>
        <w:tab/>
      </w:r>
      <w:r w:rsidR="00FC7945">
        <w:t>Augustas Mačijauskas</w:t>
      </w:r>
    </w:p>
    <w:p w:rsidR="00D560C9" w:rsidRPr="0052026C" w:rsidRDefault="00CD58DB" w:rsidP="00EB5168">
      <w:pPr>
        <w:pStyle w:val="Autorius"/>
      </w:pPr>
      <w:r>
        <w:tab/>
      </w:r>
      <w:r w:rsidR="00844988" w:rsidRPr="00844988">
        <w:fldChar w:fldCharType="begin"/>
      </w:r>
      <w:r w:rsidR="00844988" w:rsidRPr="00844988">
        <w:instrText xml:space="preserve"> TIME \@ "yyyy 'm.' MMMM d 'd.'" </w:instrText>
      </w:r>
      <w:r w:rsidR="00844988" w:rsidRPr="00844988">
        <w:fldChar w:fldCharType="separate"/>
      </w:r>
      <w:r w:rsidR="00780367">
        <w:rPr>
          <w:noProof/>
        </w:rPr>
        <w:t>2018 m. lapkričio 21 d.</w:t>
      </w:r>
      <w:r w:rsidR="00844988" w:rsidRPr="00844988">
        <w:fldChar w:fldCharType="end"/>
      </w:r>
    </w:p>
    <w:p w:rsidR="004771C9" w:rsidRDefault="00D560C9" w:rsidP="00EB5168">
      <w:pPr>
        <w:pStyle w:val="Autorius"/>
      </w:pPr>
      <w:r w:rsidRPr="0052026C">
        <w:t>Priėmė:</w:t>
      </w:r>
    </w:p>
    <w:p w:rsidR="00D560C9" w:rsidRPr="0052026C" w:rsidRDefault="004771C9" w:rsidP="00EB5168">
      <w:pPr>
        <w:pStyle w:val="Autorius"/>
      </w:pPr>
      <w:r>
        <w:tab/>
      </w:r>
      <w:r w:rsidR="00FC7945">
        <w:t>Kęstutis Simonavičius, Jūratė Pauliutė</w:t>
      </w:r>
    </w:p>
    <w:p w:rsidR="00CD58DB" w:rsidRPr="00844988" w:rsidRDefault="00CD58DB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CD58DB" w:rsidRDefault="00CD58DB" w:rsidP="004771C9">
      <w:pPr>
        <w:pStyle w:val="Vireliouraai"/>
      </w:pPr>
    </w:p>
    <w:p w:rsidR="00CD58DB" w:rsidRDefault="00CD58DB" w:rsidP="004771C9">
      <w:pPr>
        <w:pStyle w:val="Vireliouraai"/>
      </w:pPr>
    </w:p>
    <w:p w:rsidR="00CD58DB" w:rsidRDefault="00CD58DB" w:rsidP="004771C9">
      <w:pPr>
        <w:pStyle w:val="Vireliouraai"/>
      </w:pPr>
    </w:p>
    <w:p w:rsidR="0052026C" w:rsidRPr="00844988" w:rsidRDefault="0052026C" w:rsidP="004771C9">
      <w:pPr>
        <w:pStyle w:val="Vireliouraai"/>
      </w:pPr>
    </w:p>
    <w:p w:rsidR="0052026C" w:rsidRDefault="00D560C9" w:rsidP="004771C9">
      <w:pPr>
        <w:pStyle w:val="Vireliouraai"/>
      </w:pPr>
      <w:r w:rsidRPr="00844988">
        <w:t>KAUNAS 20</w:t>
      </w:r>
      <w:r w:rsidR="004C3D88" w:rsidRPr="00844988">
        <w:t>1</w:t>
      </w:r>
      <w:r w:rsidR="00972830">
        <w:t>8</w:t>
      </w:r>
    </w:p>
    <w:p w:rsidR="0052026C" w:rsidRDefault="0052026C" w:rsidP="0015714D">
      <w:pPr>
        <w:sectPr w:rsidR="0052026C" w:rsidSect="00A6795E">
          <w:footerReference w:type="even" r:id="rId9"/>
          <w:footerReference w:type="default" r:id="rId10"/>
          <w:headerReference w:type="first" r:id="rId11"/>
          <w:pgSz w:w="11906" w:h="16838"/>
          <w:pgMar w:top="851" w:right="567" w:bottom="851" w:left="1418" w:header="567" w:footer="567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titlePg/>
        </w:sectPr>
      </w:pPr>
    </w:p>
    <w:p w:rsidR="00D560C9" w:rsidRPr="0015714D" w:rsidRDefault="00D560C9" w:rsidP="004771C9">
      <w:pPr>
        <w:pStyle w:val="Vireliouraai"/>
      </w:pPr>
      <w:r w:rsidRPr="00844988">
        <w:lastRenderedPageBreak/>
        <w:t>TURINYS</w:t>
      </w:r>
    </w:p>
    <w:p w:rsidR="00D560C9" w:rsidRPr="00AE71E2" w:rsidRDefault="00D560C9" w:rsidP="0052026C">
      <w:pPr>
        <w:rPr>
          <w:sz w:val="16"/>
          <w:szCs w:val="16"/>
        </w:rPr>
      </w:pPr>
    </w:p>
    <w:p w:rsidR="00291C8F" w:rsidRPr="00844988" w:rsidRDefault="00291C8F" w:rsidP="0052026C"/>
    <w:p w:rsidR="00291C8F" w:rsidRDefault="00291C8F" w:rsidP="0015714D">
      <w:pPr>
        <w:sectPr w:rsidR="00291C8F" w:rsidSect="002949A3">
          <w:footerReference w:type="first" r:id="rId12"/>
          <w:pgSz w:w="11906" w:h="16838"/>
          <w:pgMar w:top="851" w:right="567" w:bottom="851" w:left="1418" w:header="567" w:footer="567" w:gutter="0"/>
          <w:cols w:space="720"/>
          <w:titlePg/>
        </w:sectPr>
      </w:pPr>
    </w:p>
    <w:p w:rsidR="004C1D62" w:rsidRDefault="00D560C9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 w:rsidRPr="00EB5168">
        <w:lastRenderedPageBreak/>
        <w:fldChar w:fldCharType="begin"/>
      </w:r>
      <w:r w:rsidRPr="00844988">
        <w:instrText xml:space="preserve"> TOC \o "1-3" </w:instrText>
      </w:r>
      <w:r w:rsidRPr="00EB5168">
        <w:fldChar w:fldCharType="separate"/>
      </w:r>
      <w:r w:rsidR="004C1D62">
        <w:rPr>
          <w:noProof/>
        </w:rPr>
        <w:t>1.</w:t>
      </w:r>
      <w:r w:rsidR="004C1D62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  <w:tab/>
      </w:r>
      <w:r w:rsidR="004C1D62">
        <w:rPr>
          <w:noProof/>
        </w:rPr>
        <w:t>Grafinė vartotojo sąsaja ir algoritmų taikymas (L1)</w:t>
      </w:r>
      <w:r w:rsidR="004C1D62">
        <w:rPr>
          <w:noProof/>
        </w:rPr>
        <w:tab/>
      </w:r>
      <w:r w:rsidR="004C1D62">
        <w:rPr>
          <w:noProof/>
        </w:rPr>
        <w:fldChar w:fldCharType="begin"/>
      </w:r>
      <w:r w:rsidR="004C1D62">
        <w:rPr>
          <w:noProof/>
        </w:rPr>
        <w:instrText xml:space="preserve"> PAGEREF _Toc478646310 \h </w:instrText>
      </w:r>
      <w:r w:rsidR="004C1D62">
        <w:rPr>
          <w:noProof/>
        </w:rPr>
      </w:r>
      <w:r w:rsidR="004C1D62">
        <w:rPr>
          <w:noProof/>
        </w:rPr>
        <w:fldChar w:fldCharType="separate"/>
      </w:r>
      <w:r w:rsidR="00780367">
        <w:rPr>
          <w:noProof/>
        </w:rPr>
        <w:t>3</w:t>
      </w:r>
      <w:r w:rsidR="004C1D62"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_Toc478646311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3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Grafinės vartotojo sąsajos schema ir paveikslas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_Toc478646312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3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Sąsajoje panaudotų komponentų keičiamos savybės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_Toc478646313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4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vartotojo vadovas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_Toc478646314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4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_Toc478646315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5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_Toc478646316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11</w:t>
      </w:r>
      <w:r>
        <w:rPr>
          <w:noProof/>
        </w:rPr>
        <w:fldChar w:fldCharType="end"/>
      </w:r>
    </w:p>
    <w:p w:rsidR="004C1D62" w:rsidRDefault="004C1D6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  <w:tab/>
      </w:r>
      <w:r>
        <w:rPr>
          <w:noProof/>
        </w:rPr>
        <w:t>Dinaminis masyvas (L2)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_Toc478646317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14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_Toc478646318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14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Grafinės vartotojo sąsajos schema ir paveikslas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_Toc478646319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14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Sąsajoje panaudotų komponentų keičiamos savybės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_Toc478646320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16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vartotojo vadovas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_Toc478646321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17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_Toc478646322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18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_Toc478646323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26</w:t>
      </w:r>
      <w:r>
        <w:rPr>
          <w:noProof/>
        </w:rPr>
        <w:fldChar w:fldCharType="end"/>
      </w:r>
    </w:p>
    <w:p w:rsidR="004C1D62" w:rsidRDefault="004C1D6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  <w:tab/>
      </w:r>
      <w:r>
        <w:rPr>
          <w:noProof/>
        </w:rPr>
        <w:t>Paveldėjimas (L3)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_Toc478646324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30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_Toc478646325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43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Grafinės vartotojo sąsajos schema ir paveikslas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_Toc478646326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43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Sąsajoje panaudotų komponentų keičiamos savybės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_Toc478646327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45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vartotojo vadovas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_Toc478646328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47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_Toc478646329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47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_Toc478646330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57</w:t>
      </w:r>
      <w:r>
        <w:rPr>
          <w:noProof/>
        </w:rPr>
        <w:fldChar w:fldCharType="end"/>
      </w:r>
    </w:p>
    <w:p w:rsidR="004C1D62" w:rsidRDefault="004C1D6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  <w:tab/>
      </w:r>
      <w:r>
        <w:rPr>
          <w:noProof/>
        </w:rPr>
        <w:t>Susietasis sąrašas (L4)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_Toc478646331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64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_Toc478646332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64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Grafinės vartotojo sąsajos schema ir paveikslas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_Toc478646333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64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Sąsajoje panaudotų komponentų keičiamos savybės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_Toc478646334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65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vartotojo vadovas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_Toc478646335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66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_Toc478646336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66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_Toc478646337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73</w:t>
      </w:r>
      <w:r>
        <w:rPr>
          <w:noProof/>
        </w:rPr>
        <w:fldChar w:fldCharType="end"/>
      </w:r>
    </w:p>
    <w:p w:rsidR="004C1D62" w:rsidRDefault="004C1D6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  <w:tab/>
      </w:r>
      <w:r>
        <w:rPr>
          <w:noProof/>
        </w:rPr>
        <w:t>Bendrinės klasės (L5)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_Toc478646338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76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_Toc478646339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76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Grafinės vartotojo sąsajos schema ir paveikslas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_Toc478646340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76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Sąsajoje panaudotų komponentų keičiamos savybės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_Toc478646341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76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vartotojo vadovas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_Toc478646342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76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_Toc478646343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76</w:t>
      </w:r>
      <w:r>
        <w:rPr>
          <w:noProof/>
        </w:rPr>
        <w:fldChar w:fldCharType="end"/>
      </w:r>
    </w:p>
    <w:p w:rsidR="004C1D62" w:rsidRDefault="004C1D6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_Toc478646344 \h </w:instrText>
      </w:r>
      <w:r>
        <w:rPr>
          <w:noProof/>
        </w:rPr>
      </w:r>
      <w:r>
        <w:rPr>
          <w:noProof/>
        </w:rPr>
        <w:fldChar w:fldCharType="separate"/>
      </w:r>
      <w:r w:rsidR="00780367">
        <w:rPr>
          <w:noProof/>
        </w:rPr>
        <w:t>76</w:t>
      </w:r>
      <w:r>
        <w:rPr>
          <w:noProof/>
        </w:rPr>
        <w:fldChar w:fldCharType="end"/>
      </w:r>
    </w:p>
    <w:p w:rsidR="00D560C9" w:rsidRPr="0015714D" w:rsidRDefault="00D560C9" w:rsidP="002949A3">
      <w:r w:rsidRPr="00EB5168">
        <w:fldChar w:fldCharType="end"/>
      </w:r>
    </w:p>
    <w:p w:rsidR="00965287" w:rsidRDefault="00965287" w:rsidP="000F7F7F">
      <w:pPr>
        <w:pStyle w:val="Heading1"/>
        <w:sectPr w:rsidR="00965287" w:rsidSect="00291C8F">
          <w:type w:val="continuous"/>
          <w:pgSz w:w="11906" w:h="16838"/>
          <w:pgMar w:top="851" w:right="567" w:bottom="851" w:left="1418" w:header="567" w:footer="567" w:gutter="0"/>
          <w:cols w:space="720"/>
          <w:formProt w:val="0"/>
          <w:titlePg/>
        </w:sectPr>
      </w:pPr>
    </w:p>
    <w:p w:rsidR="004C3D88" w:rsidRPr="0015714D" w:rsidRDefault="00AC218B" w:rsidP="00AE71E2">
      <w:pPr>
        <w:pStyle w:val="Heading1"/>
      </w:pPr>
      <w:bookmarkStart w:id="1" w:name="_Toc478646310"/>
      <w:r>
        <w:rPr>
          <w:noProof/>
        </w:rPr>
        <w:lastRenderedPageBreak/>
        <w:t>Grafinė vartotojo sąsaja ir algoritmų taikymas</w:t>
      </w:r>
      <w:r w:rsidR="00AE71E2" w:rsidRPr="00AE71E2">
        <w:rPr>
          <w:noProof/>
        </w:rPr>
        <w:t xml:space="preserve"> </w:t>
      </w:r>
      <w:r w:rsidR="00C25271">
        <w:t>(L1</w:t>
      </w:r>
      <w:r w:rsidR="00844988" w:rsidRPr="0015714D">
        <w:t>)</w:t>
      </w:r>
      <w:bookmarkEnd w:id="1"/>
    </w:p>
    <w:p w:rsidR="004C3D88" w:rsidRDefault="004C3D88" w:rsidP="00F16C66">
      <w:pPr>
        <w:pStyle w:val="Heading2"/>
      </w:pPr>
      <w:bookmarkStart w:id="2" w:name="_Toc478646311"/>
      <w:r w:rsidRPr="00844988">
        <w:t>Darb</w:t>
      </w:r>
      <w:r w:rsidRPr="00C87140">
        <w:t>o</w:t>
      </w:r>
      <w:r w:rsidRPr="00844988">
        <w:t xml:space="preserve"> užduotis</w:t>
      </w:r>
      <w:bookmarkEnd w:id="2"/>
    </w:p>
    <w:p w:rsidR="0024688C" w:rsidRPr="0024688C" w:rsidRDefault="0024688C" w:rsidP="0024688C"/>
    <w:p w:rsidR="00AE0E37" w:rsidRDefault="0024688C" w:rsidP="0024688C">
      <w:pPr>
        <w:ind w:firstLine="0"/>
      </w:pPr>
      <w:r>
        <w:rPr>
          <w:noProof/>
          <w:lang w:val="en-US"/>
        </w:rPr>
        <w:drawing>
          <wp:inline distT="0" distB="0" distL="0" distR="0" wp14:anchorId="6F9BD046" wp14:editId="57843599">
            <wp:extent cx="6114553" cy="1961144"/>
            <wp:effectExtent l="0" t="0" r="635" b="127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749" cy="196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7D" w:rsidRDefault="00CA347D" w:rsidP="00CA347D">
      <w:pPr>
        <w:pStyle w:val="Heading2"/>
      </w:pPr>
      <w:bookmarkStart w:id="3" w:name="_Toc478646312"/>
      <w:r>
        <w:t xml:space="preserve">Grafinės vartotojo sąsajos </w:t>
      </w:r>
      <w:r w:rsidR="00A048A6">
        <w:t xml:space="preserve">schema ir </w:t>
      </w:r>
      <w:r w:rsidR="00AC218B">
        <w:t>paveikslas</w:t>
      </w:r>
      <w:bookmarkEnd w:id="3"/>
      <w:r w:rsidR="00AC218B">
        <w:t xml:space="preserve"> </w:t>
      </w:r>
    </w:p>
    <w:p w:rsidR="00153F63" w:rsidRDefault="00153F63" w:rsidP="00A048A6"/>
    <w:p w:rsidR="00153F63" w:rsidRDefault="00153F63" w:rsidP="00A048A6">
      <w:r>
        <w:t>Schema:</w:t>
      </w:r>
    </w:p>
    <w:p w:rsidR="0068638D" w:rsidRPr="00A048A6" w:rsidRDefault="00B00B69" w:rsidP="0068638D">
      <w:pPr>
        <w:ind w:firstLine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7E4EE1" wp14:editId="39A50061">
                <wp:simplePos x="0" y="0"/>
                <wp:positionH relativeFrom="margin">
                  <wp:posOffset>5579883</wp:posOffset>
                </wp:positionH>
                <wp:positionV relativeFrom="paragraph">
                  <wp:posOffset>69711</wp:posOffset>
                </wp:positionV>
                <wp:extent cx="635911" cy="238539"/>
                <wp:effectExtent l="0" t="0" r="12065" b="28575"/>
                <wp:wrapNone/>
                <wp:docPr id="11" name="Teksto lauk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911" cy="23853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B00B69" w:rsidRDefault="00527457" w:rsidP="00EB089D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</w:t>
                            </w:r>
                            <w:r w:rsidRPr="00B00B69">
                              <w:rPr>
                                <w:sz w:val="20"/>
                              </w:rPr>
                              <w:t>utton1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o laukas 11" o:spid="_x0000_s1026" type="#_x0000_t202" style="position:absolute;left:0;text-align:left;margin-left:439.35pt;margin-top:5.5pt;width:50.05pt;height:18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" fillcolor="#d6e3bc [1302]" strokeweight=".5pt">
                <v:textbox>
                  <w:txbxContent>
                    <w:p w:rsidR="00527457" w:rsidRPr="00B00B69" w:rsidRDefault="00527457" w:rsidP="00EB089D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</w:t>
                      </w:r>
                      <w:r w:rsidRPr="00B00B69">
                        <w:rPr>
                          <w:sz w:val="20"/>
                        </w:rPr>
                        <w:t>utton1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C5FA2" wp14:editId="17BD8DE4">
                <wp:simplePos x="0" y="0"/>
                <wp:positionH relativeFrom="leftMargin">
                  <wp:posOffset>1550505</wp:posOffset>
                </wp:positionH>
                <wp:positionV relativeFrom="paragraph">
                  <wp:posOffset>1166992</wp:posOffset>
                </wp:positionV>
                <wp:extent cx="922352" cy="254442"/>
                <wp:effectExtent l="0" t="0" r="11430" b="12700"/>
                <wp:wrapNone/>
                <wp:docPr id="10" name="Teksto lauk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5444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B00B69" w:rsidRDefault="00527457" w:rsidP="0068638D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B00B69">
                              <w:rPr>
                                <w:sz w:val="20"/>
                              </w:rPr>
                              <w:t>richTextBox1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o laukas 10" o:spid="_x0000_s1027" type="#_x0000_t202" style="position:absolute;left:0;text-align:left;margin-left:122.1pt;margin-top:91.9pt;width:72.65pt;height:20.05pt;z-index:251662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" fillcolor="#d6e3bc [1302]" strokeweight=".5pt">
                <v:textbox>
                  <w:txbxContent>
                    <w:p w:rsidR="00527457" w:rsidRPr="00B00B69" w:rsidRDefault="00527457" w:rsidP="0068638D">
                      <w:pPr>
                        <w:ind w:firstLine="0"/>
                        <w:rPr>
                          <w:sz w:val="20"/>
                        </w:rPr>
                      </w:pPr>
                      <w:r w:rsidRPr="00B00B69">
                        <w:rPr>
                          <w:sz w:val="20"/>
                        </w:rPr>
                        <w:t>richTextBox1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F9149B" wp14:editId="379861AA">
                <wp:simplePos x="0" y="0"/>
                <wp:positionH relativeFrom="leftMargin">
                  <wp:posOffset>294198</wp:posOffset>
                </wp:positionH>
                <wp:positionV relativeFrom="paragraph">
                  <wp:posOffset>165128</wp:posOffset>
                </wp:positionV>
                <wp:extent cx="564543" cy="254441"/>
                <wp:effectExtent l="0" t="0" r="26035" b="12700"/>
                <wp:wrapNone/>
                <wp:docPr id="6" name="Teksto lauk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43" cy="25444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B00B69" w:rsidRDefault="00527457" w:rsidP="0068638D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B00B69">
                              <w:rPr>
                                <w:sz w:val="20"/>
                              </w:rPr>
                              <w:t>Form1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o laukas 6" o:spid="_x0000_s1028" type="#_x0000_t202" style="position:absolute;left:0;text-align:left;margin-left:23.15pt;margin-top:13pt;width:44.45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" fillcolor="#d6e3bc [1302]" strokeweight=".5pt">
                <v:textbox>
                  <w:txbxContent>
                    <w:p w:rsidR="00527457" w:rsidRPr="00B00B69" w:rsidRDefault="00527457" w:rsidP="0068638D">
                      <w:pPr>
                        <w:ind w:firstLine="0"/>
                        <w:rPr>
                          <w:sz w:val="20"/>
                        </w:rPr>
                      </w:pPr>
                      <w:r w:rsidRPr="00B00B69">
                        <w:rPr>
                          <w:sz w:val="20"/>
                        </w:rPr>
                        <w:t>Form1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DC640E" wp14:editId="02F74116">
                <wp:simplePos x="0" y="0"/>
                <wp:positionH relativeFrom="leftMargin">
                  <wp:posOffset>6384897</wp:posOffset>
                </wp:positionH>
                <wp:positionV relativeFrom="paragraph">
                  <wp:posOffset>642206</wp:posOffset>
                </wp:positionV>
                <wp:extent cx="747423" cy="246380"/>
                <wp:effectExtent l="0" t="0" r="14605" b="20320"/>
                <wp:wrapNone/>
                <wp:docPr id="13" name="Teksto lauk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423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EB089D" w:rsidRDefault="00527457" w:rsidP="00940558">
                            <w:pPr>
                              <w:ind w:right="22"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o laukas 13" o:spid="_x0000_s1029" type="#_x0000_t202" style="position:absolute;left:0;text-align:left;margin-left:502.75pt;margin-top:50.55pt;width:58.85pt;height:19.4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" fillcolor="#d6e3bc [1302]" strokeweight=".5pt">
                <v:textbox>
                  <w:txbxContent>
                    <w:p w:rsidR="00527457" w:rsidRPr="00EB089D" w:rsidRDefault="00527457" w:rsidP="00940558">
                      <w:pPr>
                        <w:ind w:right="22"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05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5171BA" wp14:editId="1884E548">
                <wp:simplePos x="0" y="0"/>
                <wp:positionH relativeFrom="margin">
                  <wp:posOffset>5516273</wp:posOffset>
                </wp:positionH>
                <wp:positionV relativeFrom="paragraph">
                  <wp:posOffset>2550519</wp:posOffset>
                </wp:positionV>
                <wp:extent cx="628153" cy="254000"/>
                <wp:effectExtent l="0" t="0" r="19685" b="12700"/>
                <wp:wrapNone/>
                <wp:docPr id="19" name="Teksto lauk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53" cy="254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EB089D" w:rsidRDefault="00527457" w:rsidP="00BA7144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button4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o laukas 19" o:spid="_x0000_s1030" type="#_x0000_t202" style="position:absolute;left:0;text-align:left;margin-left:434.35pt;margin-top:200.85pt;width:49.45pt;height:20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" fillcolor="#d6e3bc [1302]" strokeweight=".5pt">
                <v:textbox>
                  <w:txbxContent>
                    <w:p w:rsidR="00527457" w:rsidRPr="00EB089D" w:rsidRDefault="00527457" w:rsidP="00BA7144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button4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05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5CC689" wp14:editId="2B394545">
                <wp:simplePos x="0" y="0"/>
                <wp:positionH relativeFrom="margin">
                  <wp:posOffset>5500370</wp:posOffset>
                </wp:positionH>
                <wp:positionV relativeFrom="paragraph">
                  <wp:posOffset>1890561</wp:posOffset>
                </wp:positionV>
                <wp:extent cx="628153" cy="254635"/>
                <wp:effectExtent l="0" t="0" r="19685" b="12065"/>
                <wp:wrapNone/>
                <wp:docPr id="17" name="Teksto lauk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53" cy="25463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EB089D" w:rsidRDefault="00527457" w:rsidP="00BA7144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button3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o laukas 17" o:spid="_x0000_s1031" type="#_x0000_t202" style="position:absolute;left:0;text-align:left;margin-left:433.1pt;margin-top:148.85pt;width:49.45pt;height:20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" fillcolor="#d6e3bc [1302]" strokeweight=".5pt">
                <v:textbox>
                  <w:txbxContent>
                    <w:p w:rsidR="00527457" w:rsidRPr="00EB089D" w:rsidRDefault="00527457" w:rsidP="00BA7144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button3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05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233731" wp14:editId="15092573">
                <wp:simplePos x="0" y="0"/>
                <wp:positionH relativeFrom="margin">
                  <wp:posOffset>5556030</wp:posOffset>
                </wp:positionH>
                <wp:positionV relativeFrom="paragraph">
                  <wp:posOffset>1238554</wp:posOffset>
                </wp:positionV>
                <wp:extent cx="659958" cy="246491"/>
                <wp:effectExtent l="0" t="0" r="26035" b="20320"/>
                <wp:wrapNone/>
                <wp:docPr id="15" name="Teksto lauk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958" cy="24649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EB089D" w:rsidRDefault="00527457" w:rsidP="00EB089D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button2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o laukas 15" o:spid="_x0000_s1032" type="#_x0000_t202" style="position:absolute;left:0;text-align:left;margin-left:437.5pt;margin-top:97.5pt;width:51.95pt;height:19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" fillcolor="#d6e3bc [1302]" strokeweight=".5pt">
                <v:textbox>
                  <w:txbxContent>
                    <w:p w:rsidR="00527457" w:rsidRPr="00EB089D" w:rsidRDefault="00527457" w:rsidP="00EB089D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button2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42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EE6DAB" wp14:editId="47F1F823">
                <wp:simplePos x="0" y="0"/>
                <wp:positionH relativeFrom="column">
                  <wp:posOffset>5293636</wp:posOffset>
                </wp:positionH>
                <wp:positionV relativeFrom="paragraph">
                  <wp:posOffset>2605736</wp:posOffset>
                </wp:positionV>
                <wp:extent cx="206734" cy="72004"/>
                <wp:effectExtent l="0" t="0" r="22225" b="23495"/>
                <wp:wrapNone/>
                <wp:docPr id="20" name="Tiesioji jungt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734" cy="72004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C74C14A" id="Tiesioji jungtis 20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8pt,205.2pt" to="433.1pt,2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" strokecolor="black [3040]" strokeweight="1.5pt"/>
            </w:pict>
          </mc:Fallback>
        </mc:AlternateContent>
      </w:r>
      <w:r w:rsidR="00BA714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C92757" wp14:editId="47F6F92A">
                <wp:simplePos x="0" y="0"/>
                <wp:positionH relativeFrom="column">
                  <wp:posOffset>4546212</wp:posOffset>
                </wp:positionH>
                <wp:positionV relativeFrom="paragraph">
                  <wp:posOffset>1811048</wp:posOffset>
                </wp:positionV>
                <wp:extent cx="937840" cy="207148"/>
                <wp:effectExtent l="0" t="0" r="15240" b="21590"/>
                <wp:wrapNone/>
                <wp:docPr id="18" name="Tiesioji jungt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7840" cy="20714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A0452D2" id="Tiesioji jungtis 18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95pt,142.6pt" to="431.8pt,1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" strokecolor="black [3040]" strokeweight="1.5pt"/>
            </w:pict>
          </mc:Fallback>
        </mc:AlternateContent>
      </w:r>
      <w:r w:rsidR="00BA714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C1A1D0" wp14:editId="6769956E">
                <wp:simplePos x="0" y="0"/>
                <wp:positionH relativeFrom="column">
                  <wp:posOffset>4538261</wp:posOffset>
                </wp:positionH>
                <wp:positionV relativeFrom="paragraph">
                  <wp:posOffset>1142724</wp:posOffset>
                </wp:positionV>
                <wp:extent cx="993913" cy="207148"/>
                <wp:effectExtent l="0" t="0" r="15875" b="21590"/>
                <wp:wrapNone/>
                <wp:docPr id="16" name="Tiesioji jungt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3913" cy="20714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77D1030B" id="Tiesioji jungtis 16" o:spid="_x0000_s1026" style="position:absolute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35pt,90pt" to="435.6pt,1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" strokecolor="black [3040]" strokeweight="1.5pt"/>
            </w:pict>
          </mc:Fallback>
        </mc:AlternateContent>
      </w:r>
      <w:r w:rsidR="00EB08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969A3D" wp14:editId="24A80AFA">
                <wp:simplePos x="0" y="0"/>
                <wp:positionH relativeFrom="column">
                  <wp:posOffset>5293635</wp:posOffset>
                </wp:positionH>
                <wp:positionV relativeFrom="paragraph">
                  <wp:posOffset>801232</wp:posOffset>
                </wp:positionV>
                <wp:extent cx="190831" cy="71230"/>
                <wp:effectExtent l="0" t="0" r="19050" b="24130"/>
                <wp:wrapNone/>
                <wp:docPr id="14" name="Tiesioji jungt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831" cy="7123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768C8F35" id="Tiesioji jungtis 14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8pt,63.1pt" to="431.85pt,6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" strokecolor="black [3040]" strokeweight="1.5pt"/>
            </w:pict>
          </mc:Fallback>
        </mc:AlternateContent>
      </w:r>
      <w:r w:rsidR="00EB08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B9D31D" wp14:editId="3CE4E583">
                <wp:simplePos x="0" y="0"/>
                <wp:positionH relativeFrom="column">
                  <wp:posOffset>4546213</wp:posOffset>
                </wp:positionH>
                <wp:positionV relativeFrom="paragraph">
                  <wp:posOffset>188982</wp:posOffset>
                </wp:positionV>
                <wp:extent cx="1033670" cy="238539"/>
                <wp:effectExtent l="0" t="0" r="14605" b="28575"/>
                <wp:wrapNone/>
                <wp:docPr id="12" name="Tiesioji jungt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3670" cy="23853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4B3DEB1" id="Tiesioji jungtis 1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95pt,14.9pt" to="439.35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" strokecolor="black [3040]" strokeweight="1.5pt"/>
            </w:pict>
          </mc:Fallback>
        </mc:AlternateContent>
      </w:r>
      <w:r w:rsidR="0068638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56A6EF" wp14:editId="384EC9F2">
                <wp:simplePos x="0" y="0"/>
                <wp:positionH relativeFrom="column">
                  <wp:posOffset>-17835</wp:posOffset>
                </wp:positionH>
                <wp:positionV relativeFrom="paragraph">
                  <wp:posOffset>165128</wp:posOffset>
                </wp:positionV>
                <wp:extent cx="803082" cy="103367"/>
                <wp:effectExtent l="0" t="0" r="16510" b="30480"/>
                <wp:wrapNone/>
                <wp:docPr id="7" name="Tiesioji jungt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082" cy="10336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6DD276F" id="Tiesioji jungtis 7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3pt" to="61.8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" strokecolor="black [3040]" strokeweight="1.5pt"/>
            </w:pict>
          </mc:Fallback>
        </mc:AlternateContent>
      </w:r>
      <w:r w:rsidR="0068638D">
        <w:rPr>
          <w:noProof/>
          <w:lang w:val="en-US"/>
        </w:rPr>
        <w:drawing>
          <wp:inline distT="0" distB="0" distL="0" distR="0" wp14:anchorId="018C5277" wp14:editId="7F444477">
            <wp:extent cx="5414839" cy="2809211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156" cy="28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7D" w:rsidRDefault="00CA347D" w:rsidP="0015714D"/>
    <w:p w:rsidR="00E074AE" w:rsidRDefault="00153F63" w:rsidP="003103EB">
      <w:pPr>
        <w:ind w:firstLine="0"/>
      </w:pPr>
      <w:r>
        <w:t>Paveikslas:</w:t>
      </w:r>
    </w:p>
    <w:p w:rsidR="00E074AE" w:rsidRDefault="003103EB" w:rsidP="003103EB">
      <w:pPr>
        <w:ind w:firstLine="0"/>
      </w:pPr>
      <w:r>
        <w:rPr>
          <w:noProof/>
          <w:lang w:val="en-US"/>
        </w:rPr>
        <w:drawing>
          <wp:inline distT="0" distB="0" distL="0" distR="0" wp14:anchorId="320D9E72" wp14:editId="1BCEF9C8">
            <wp:extent cx="5653378" cy="2932394"/>
            <wp:effectExtent l="0" t="0" r="5080" b="1905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2879" cy="29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12" w:rsidRDefault="00764412" w:rsidP="003103EB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34DBA18A" wp14:editId="3194D113">
            <wp:extent cx="5672862" cy="2949934"/>
            <wp:effectExtent l="0" t="0" r="4445" b="3175"/>
            <wp:docPr id="49" name="Paveikslėlis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0256" cy="29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8D" w:rsidRDefault="0068638D" w:rsidP="0015714D"/>
    <w:p w:rsidR="00CA347D" w:rsidRDefault="00990D35" w:rsidP="00CA347D">
      <w:pPr>
        <w:pStyle w:val="Heading2"/>
      </w:pPr>
      <w:bookmarkStart w:id="4" w:name="_Toc478646313"/>
      <w:r>
        <w:t>Sąsajoje p</w:t>
      </w:r>
      <w:r w:rsidR="00CA347D">
        <w:t>anaudotų komponentų keičiamos savybės</w:t>
      </w:r>
      <w:bookmarkEnd w:id="4"/>
      <w:r w:rsidR="00A048A6">
        <w:rPr>
          <w:i w:val="0"/>
        </w:rPr>
        <w:t xml:space="preserve"> </w:t>
      </w:r>
    </w:p>
    <w:p w:rsidR="00CA347D" w:rsidRDefault="00CA347D" w:rsidP="004A1203">
      <w:pPr>
        <w:ind w:firstLine="0"/>
      </w:pPr>
    </w:p>
    <w:tbl>
      <w:tblPr>
        <w:tblW w:w="9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2347"/>
        <w:gridCol w:w="3318"/>
        <w:gridCol w:w="4036"/>
      </w:tblGrid>
      <w:tr w:rsidR="00CA347D" w:rsidRPr="00F56923" w:rsidTr="00951A27">
        <w:trPr>
          <w:jc w:val="center"/>
        </w:trPr>
        <w:tc>
          <w:tcPr>
            <w:tcW w:w="2347" w:type="dxa"/>
          </w:tcPr>
          <w:p w:rsidR="00CA347D" w:rsidRPr="00336D40" w:rsidRDefault="00990D35" w:rsidP="00990D35">
            <w:pPr>
              <w:pStyle w:val="Lentelsantrat"/>
            </w:pPr>
            <w:r>
              <w:t>Komponentas</w:t>
            </w:r>
          </w:p>
        </w:tc>
        <w:tc>
          <w:tcPr>
            <w:tcW w:w="3318" w:type="dxa"/>
          </w:tcPr>
          <w:p w:rsidR="00CA347D" w:rsidRPr="00336D40" w:rsidRDefault="00990D35" w:rsidP="00990D35">
            <w:pPr>
              <w:pStyle w:val="Lentelsantrat"/>
            </w:pPr>
            <w:r>
              <w:t>Savybė</w:t>
            </w:r>
          </w:p>
        </w:tc>
        <w:tc>
          <w:tcPr>
            <w:tcW w:w="4036" w:type="dxa"/>
          </w:tcPr>
          <w:p w:rsidR="00CA347D" w:rsidRPr="00336D40" w:rsidRDefault="00990D35" w:rsidP="00990D35">
            <w:pPr>
              <w:pStyle w:val="Lentelsantrat"/>
            </w:pPr>
            <w:r>
              <w:t>Reikšmė</w:t>
            </w:r>
          </w:p>
        </w:tc>
      </w:tr>
      <w:tr w:rsidR="00CA347D" w:rsidRPr="00F56923" w:rsidTr="00951A27">
        <w:trPr>
          <w:jc w:val="center"/>
        </w:trPr>
        <w:tc>
          <w:tcPr>
            <w:tcW w:w="2347" w:type="dxa"/>
          </w:tcPr>
          <w:p w:rsidR="00CA347D" w:rsidRPr="00336D40" w:rsidRDefault="007A779C" w:rsidP="00990D35">
            <w:pPr>
              <w:pStyle w:val="Lentelscels"/>
            </w:pPr>
            <w:r>
              <w:t>Form1</w:t>
            </w:r>
          </w:p>
        </w:tc>
        <w:tc>
          <w:tcPr>
            <w:tcW w:w="3318" w:type="dxa"/>
          </w:tcPr>
          <w:p w:rsidR="00CA347D" w:rsidRPr="00336D40" w:rsidRDefault="0019327B" w:rsidP="008B11B2">
            <w:pPr>
              <w:pStyle w:val="Lentelscels"/>
            </w:pPr>
            <w:r>
              <w:t>Text: Krepšininkai</w:t>
            </w:r>
          </w:p>
        </w:tc>
        <w:tc>
          <w:tcPr>
            <w:tcW w:w="4036" w:type="dxa"/>
          </w:tcPr>
          <w:p w:rsidR="00CA347D" w:rsidRPr="00336D40" w:rsidRDefault="005E674E" w:rsidP="00990D35">
            <w:pPr>
              <w:pStyle w:val="Lentelscels"/>
            </w:pPr>
            <w:r>
              <w:t>Programos langas</w:t>
            </w:r>
          </w:p>
        </w:tc>
      </w:tr>
      <w:tr w:rsidR="00CA347D" w:rsidRPr="00F56923" w:rsidTr="00951A27">
        <w:trPr>
          <w:jc w:val="center"/>
        </w:trPr>
        <w:tc>
          <w:tcPr>
            <w:tcW w:w="2347" w:type="dxa"/>
          </w:tcPr>
          <w:p w:rsidR="00CA347D" w:rsidRPr="00336D40" w:rsidRDefault="007A779C" w:rsidP="00990D35">
            <w:pPr>
              <w:pStyle w:val="Lentelscels"/>
            </w:pPr>
            <w:r>
              <w:t>richTextBox1</w:t>
            </w:r>
            <w:r w:rsidR="008B11B2">
              <w:t xml:space="preserve"> (tipas RichTextBox)</w:t>
            </w:r>
          </w:p>
        </w:tc>
        <w:tc>
          <w:tcPr>
            <w:tcW w:w="3318" w:type="dxa"/>
          </w:tcPr>
          <w:p w:rsidR="00F508E8" w:rsidRDefault="00F508E8" w:rsidP="00990D35">
            <w:pPr>
              <w:pStyle w:val="Lentelscels"/>
            </w:pPr>
            <w:r>
              <w:t>Font: Courier New</w:t>
            </w:r>
            <w:r w:rsidR="00C665B3">
              <w:t xml:space="preserve">, </w:t>
            </w:r>
            <w:r>
              <w:t>Regular</w:t>
            </w:r>
            <w:r w:rsidR="00C665B3">
              <w:t xml:space="preserve">, </w:t>
            </w:r>
            <w:r>
              <w:t>10;</w:t>
            </w:r>
          </w:p>
          <w:p w:rsidR="00F508E8" w:rsidRPr="00336D40" w:rsidRDefault="00F508E8" w:rsidP="00990D35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CA347D" w:rsidRPr="00336D40" w:rsidRDefault="005E674E" w:rsidP="00990D35">
            <w:pPr>
              <w:pStyle w:val="Lentelscels"/>
            </w:pPr>
            <w:r>
              <w:t>Atvaizduoti pradinių duomenų ir skaičiavimų turiniui</w:t>
            </w:r>
          </w:p>
        </w:tc>
      </w:tr>
      <w:tr w:rsidR="00CA347D" w:rsidRPr="00F56923" w:rsidTr="00951A27">
        <w:trPr>
          <w:jc w:val="center"/>
        </w:trPr>
        <w:tc>
          <w:tcPr>
            <w:tcW w:w="2347" w:type="dxa"/>
          </w:tcPr>
          <w:p w:rsidR="00CA347D" w:rsidRPr="00336D40" w:rsidRDefault="007A779C" w:rsidP="00990D35">
            <w:pPr>
              <w:pStyle w:val="Lentelscels"/>
            </w:pPr>
            <w:r>
              <w:t>Button1</w:t>
            </w:r>
            <w:r w:rsidR="008B11B2">
              <w:t xml:space="preserve"> (tipas Button)</w:t>
            </w:r>
          </w:p>
        </w:tc>
        <w:tc>
          <w:tcPr>
            <w:tcW w:w="3318" w:type="dxa"/>
          </w:tcPr>
          <w:p w:rsidR="00CA347D" w:rsidRDefault="00C12BDA" w:rsidP="00990D35">
            <w:pPr>
              <w:pStyle w:val="Lentelscels"/>
            </w:pPr>
            <w:r>
              <w:t>Name: read</w:t>
            </w:r>
          </w:p>
          <w:p w:rsidR="00C665B3" w:rsidRDefault="00C665B3" w:rsidP="00990D35">
            <w:pPr>
              <w:pStyle w:val="Lentelscels"/>
            </w:pPr>
            <w:r>
              <w:t>Text: Skaityti</w:t>
            </w:r>
          </w:p>
          <w:p w:rsidR="00FD419A" w:rsidRDefault="00FD419A" w:rsidP="00FD419A">
            <w:pPr>
              <w:pStyle w:val="Lentelscels"/>
            </w:pPr>
            <w:r>
              <w:t>Font: Times New Roman, Bold, 14;</w:t>
            </w:r>
          </w:p>
          <w:p w:rsidR="00FD419A" w:rsidRPr="00336D40" w:rsidRDefault="00FD419A" w:rsidP="00FD419A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CA347D" w:rsidRPr="00336D40" w:rsidRDefault="005E674E" w:rsidP="00990D35">
            <w:pPr>
              <w:pStyle w:val="Lentelscels"/>
            </w:pPr>
            <w:r>
              <w:t>Mygtukas duomenims iš failo nuskaityti</w:t>
            </w:r>
          </w:p>
        </w:tc>
      </w:tr>
      <w:tr w:rsidR="007A779C" w:rsidRPr="00F56923" w:rsidTr="00951A27">
        <w:trPr>
          <w:jc w:val="center"/>
        </w:trPr>
        <w:tc>
          <w:tcPr>
            <w:tcW w:w="2347" w:type="dxa"/>
          </w:tcPr>
          <w:p w:rsidR="007A779C" w:rsidRDefault="007A779C" w:rsidP="00990D35">
            <w:pPr>
              <w:pStyle w:val="Lentelscels"/>
            </w:pPr>
            <w:r>
              <w:t>Button2</w:t>
            </w:r>
            <w:r w:rsidR="008B11B2">
              <w:t xml:space="preserve"> (tipas Button)</w:t>
            </w:r>
          </w:p>
        </w:tc>
        <w:tc>
          <w:tcPr>
            <w:tcW w:w="3318" w:type="dxa"/>
          </w:tcPr>
          <w:p w:rsidR="007A779C" w:rsidRDefault="00C12BDA" w:rsidP="00990D35">
            <w:pPr>
              <w:pStyle w:val="Lentelscels"/>
            </w:pPr>
            <w:r>
              <w:t>Name: skaiciuoti</w:t>
            </w:r>
          </w:p>
          <w:p w:rsidR="00C665B3" w:rsidRDefault="00C665B3" w:rsidP="00990D35">
            <w:pPr>
              <w:pStyle w:val="Lentelscels"/>
            </w:pPr>
            <w:r>
              <w:t xml:space="preserve">Text: </w:t>
            </w:r>
            <w:r w:rsidR="00CA6853">
              <w:t>Skaičiuoti</w:t>
            </w:r>
          </w:p>
          <w:p w:rsidR="00FD419A" w:rsidRDefault="00FD419A" w:rsidP="00FD419A">
            <w:pPr>
              <w:pStyle w:val="Lentelscels"/>
            </w:pPr>
            <w:r>
              <w:t>Font: Times New Roman, Bold, 14;</w:t>
            </w:r>
          </w:p>
          <w:p w:rsidR="00FD419A" w:rsidRPr="00336D40" w:rsidRDefault="00FD419A" w:rsidP="00FD419A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7A779C" w:rsidRPr="00336D40" w:rsidRDefault="005E674E" w:rsidP="00990D35">
            <w:pPr>
              <w:pStyle w:val="Lentelscels"/>
            </w:pPr>
            <w:r>
              <w:t>Mygtukas skaičiavimams atlikti</w:t>
            </w:r>
          </w:p>
        </w:tc>
      </w:tr>
      <w:tr w:rsidR="007A779C" w:rsidRPr="00F56923" w:rsidTr="00951A27">
        <w:trPr>
          <w:jc w:val="center"/>
        </w:trPr>
        <w:tc>
          <w:tcPr>
            <w:tcW w:w="2347" w:type="dxa"/>
          </w:tcPr>
          <w:p w:rsidR="007A779C" w:rsidRDefault="007A779C" w:rsidP="00990D35">
            <w:pPr>
              <w:pStyle w:val="Lentelscels"/>
            </w:pPr>
            <w:r>
              <w:t>Button3</w:t>
            </w:r>
            <w:r w:rsidR="008B11B2">
              <w:t xml:space="preserve"> (tipas Button)</w:t>
            </w:r>
          </w:p>
        </w:tc>
        <w:tc>
          <w:tcPr>
            <w:tcW w:w="3318" w:type="dxa"/>
          </w:tcPr>
          <w:p w:rsidR="007A779C" w:rsidRDefault="00C12BDA" w:rsidP="00990D35">
            <w:pPr>
              <w:pStyle w:val="Lentelscels"/>
            </w:pPr>
            <w:r>
              <w:t>Name: print</w:t>
            </w:r>
          </w:p>
          <w:p w:rsidR="00CA6853" w:rsidRDefault="00CA6853" w:rsidP="00990D35">
            <w:pPr>
              <w:pStyle w:val="Lentelscels"/>
            </w:pPr>
            <w:r>
              <w:t>Text: Spausdinti</w:t>
            </w:r>
          </w:p>
          <w:p w:rsidR="00FD419A" w:rsidRDefault="00FD419A" w:rsidP="00FD419A">
            <w:pPr>
              <w:pStyle w:val="Lentelscels"/>
            </w:pPr>
            <w:r>
              <w:t>Font: Times New Roman, Bold, 14;</w:t>
            </w:r>
          </w:p>
          <w:p w:rsidR="00FD419A" w:rsidRPr="00336D40" w:rsidRDefault="00FD419A" w:rsidP="00FD419A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7A779C" w:rsidRPr="00336D40" w:rsidRDefault="005E674E" w:rsidP="00990D35">
            <w:pPr>
              <w:pStyle w:val="Lentelscels"/>
            </w:pPr>
            <w:r>
              <w:t>Mygtukas skaičiavimų rezultatams spausdinti</w:t>
            </w:r>
          </w:p>
        </w:tc>
      </w:tr>
      <w:tr w:rsidR="007A779C" w:rsidRPr="00F56923" w:rsidTr="00951A27">
        <w:trPr>
          <w:jc w:val="center"/>
        </w:trPr>
        <w:tc>
          <w:tcPr>
            <w:tcW w:w="2347" w:type="dxa"/>
          </w:tcPr>
          <w:p w:rsidR="007A779C" w:rsidRDefault="007A779C" w:rsidP="00990D35">
            <w:pPr>
              <w:pStyle w:val="Lentelscels"/>
            </w:pPr>
            <w:r>
              <w:t>Button4</w:t>
            </w:r>
            <w:r w:rsidR="008B11B2">
              <w:t xml:space="preserve"> (tipas Button)</w:t>
            </w:r>
          </w:p>
        </w:tc>
        <w:tc>
          <w:tcPr>
            <w:tcW w:w="3318" w:type="dxa"/>
          </w:tcPr>
          <w:p w:rsidR="007A779C" w:rsidRDefault="00C12BDA" w:rsidP="00990D35">
            <w:pPr>
              <w:pStyle w:val="Lentelscels"/>
            </w:pPr>
            <w:r>
              <w:t>Name: baigti</w:t>
            </w:r>
          </w:p>
          <w:p w:rsidR="00C665B3" w:rsidRDefault="00C665B3" w:rsidP="00990D35">
            <w:pPr>
              <w:pStyle w:val="Lentelscels"/>
            </w:pPr>
            <w:r>
              <w:t>Text: Baigti</w:t>
            </w:r>
          </w:p>
          <w:p w:rsidR="00FD419A" w:rsidRDefault="00FD419A" w:rsidP="00FD419A">
            <w:pPr>
              <w:pStyle w:val="Lentelscels"/>
            </w:pPr>
            <w:r>
              <w:t>Font: Times New Roman, Bold, 14;</w:t>
            </w:r>
          </w:p>
          <w:p w:rsidR="00FD419A" w:rsidRPr="00336D40" w:rsidRDefault="00FD419A" w:rsidP="00FD419A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7A779C" w:rsidRPr="00336D40" w:rsidRDefault="005E674E" w:rsidP="00990D35">
            <w:pPr>
              <w:pStyle w:val="Lentelscels"/>
            </w:pPr>
            <w:r>
              <w:t>Mygtukas programos lango uždarymui</w:t>
            </w:r>
          </w:p>
        </w:tc>
      </w:tr>
      <w:tr w:rsidR="007A779C" w:rsidRPr="00F56923" w:rsidTr="00951A27">
        <w:trPr>
          <w:jc w:val="center"/>
        </w:trPr>
        <w:tc>
          <w:tcPr>
            <w:tcW w:w="2347" w:type="dxa"/>
          </w:tcPr>
          <w:p w:rsidR="007A779C" w:rsidRDefault="00607D98" w:rsidP="00990D35">
            <w:pPr>
              <w:pStyle w:val="Lentelscels"/>
            </w:pPr>
            <w:r>
              <w:t>TextBox1</w:t>
            </w:r>
            <w:r w:rsidR="008B11B2">
              <w:t xml:space="preserve"> (tipas TextBox)</w:t>
            </w:r>
          </w:p>
        </w:tc>
        <w:tc>
          <w:tcPr>
            <w:tcW w:w="3318" w:type="dxa"/>
          </w:tcPr>
          <w:p w:rsidR="007A779C" w:rsidRDefault="00CA2D81" w:rsidP="00990D35">
            <w:pPr>
              <w:pStyle w:val="Lentelscels"/>
            </w:pPr>
            <w:r>
              <w:t xml:space="preserve">Text: </w:t>
            </w:r>
            <w:r w:rsidRPr="00CA2D81">
              <w:t>Įveskite norimą amžių</w:t>
            </w:r>
          </w:p>
          <w:p w:rsidR="00CA2D81" w:rsidRDefault="00CA2D81" w:rsidP="00CA2D81">
            <w:pPr>
              <w:pStyle w:val="Lentelscels"/>
            </w:pPr>
            <w:r>
              <w:t>Font: Courier New, Regular, 12;</w:t>
            </w:r>
          </w:p>
          <w:p w:rsidR="00CA2D81" w:rsidRPr="00336D40" w:rsidRDefault="00CA2D81" w:rsidP="00CA2D81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7A779C" w:rsidRPr="00336D40" w:rsidRDefault="005E674E" w:rsidP="00990D35">
            <w:pPr>
              <w:pStyle w:val="Lentelscels"/>
            </w:pPr>
            <w:r>
              <w:t>Teksto laukas norimam</w:t>
            </w:r>
            <w:r w:rsidR="00D47865">
              <w:t xml:space="preserve"> amžiui užrašyti</w:t>
            </w:r>
            <w:r>
              <w:t xml:space="preserve"> </w:t>
            </w:r>
          </w:p>
        </w:tc>
      </w:tr>
    </w:tbl>
    <w:p w:rsidR="00CA347D" w:rsidRDefault="00CA347D" w:rsidP="00CA347D"/>
    <w:p w:rsidR="00CA347D" w:rsidRDefault="00CA347D" w:rsidP="00CA347D">
      <w:pPr>
        <w:pStyle w:val="Heading2"/>
      </w:pPr>
      <w:bookmarkStart w:id="5" w:name="_Toc478646314"/>
      <w:r>
        <w:t>Programos vartotojo vadovas</w:t>
      </w:r>
      <w:bookmarkEnd w:id="5"/>
    </w:p>
    <w:p w:rsidR="00A048A6" w:rsidRDefault="00A048A6" w:rsidP="00A048A6"/>
    <w:p w:rsidR="00E713C8" w:rsidRDefault="00E713C8" w:rsidP="00E713C8">
      <w:r>
        <w:t>Programos naudojimo eiga:</w:t>
      </w:r>
    </w:p>
    <w:p w:rsidR="00E713C8" w:rsidRDefault="00E713C8" w:rsidP="00E27EA1">
      <w:pPr>
        <w:pStyle w:val="ListParagraph"/>
        <w:numPr>
          <w:ilvl w:val="0"/>
          <w:numId w:val="2"/>
        </w:numPr>
      </w:pPr>
      <w:r>
        <w:t>Paleidę programa, spauskite mygtuką „Skaityti“, kuris nuskaitys krepšininkų duomenis iš failo.</w:t>
      </w:r>
    </w:p>
    <w:p w:rsidR="00E713C8" w:rsidRDefault="00E713C8" w:rsidP="00E27EA1">
      <w:pPr>
        <w:pStyle w:val="ListParagraph"/>
        <w:numPr>
          <w:ilvl w:val="0"/>
          <w:numId w:val="2"/>
        </w:numPr>
      </w:pPr>
      <w:r>
        <w:t>Kai duomenys bus nuskaityti, į žemiau esantį teksto lauką (su tekstu „Įveskite norimą amžių“) įveskite amžių, už kurį vyresnius krepšininkus norite pašalinti.</w:t>
      </w:r>
    </w:p>
    <w:p w:rsidR="001B421A" w:rsidRDefault="001B421A" w:rsidP="00E27EA1">
      <w:pPr>
        <w:pStyle w:val="ListParagraph"/>
        <w:numPr>
          <w:ilvl w:val="0"/>
          <w:numId w:val="2"/>
        </w:numPr>
      </w:pPr>
      <w:r>
        <w:t>Įvedę amžių, spauskite mygtuką „Skaičiuoti“, kuris atliks visus reikiamus skaičiavimus.</w:t>
      </w:r>
    </w:p>
    <w:p w:rsidR="001B421A" w:rsidRDefault="001B421A" w:rsidP="00E27EA1">
      <w:pPr>
        <w:pStyle w:val="ListParagraph"/>
        <w:numPr>
          <w:ilvl w:val="0"/>
          <w:numId w:val="2"/>
        </w:numPr>
      </w:pPr>
      <w:r>
        <w:t>Spauskite mygtuką „Spausdinti“, kuris atspausdins skaičiavimų rezultatus ekrane.</w:t>
      </w:r>
    </w:p>
    <w:p w:rsidR="00CA347D" w:rsidRDefault="001B421A" w:rsidP="004A1203">
      <w:pPr>
        <w:pStyle w:val="ListParagraph"/>
        <w:numPr>
          <w:ilvl w:val="0"/>
          <w:numId w:val="2"/>
        </w:numPr>
      </w:pPr>
      <w:r>
        <w:t>Spauskite mygtuką „Baigti“, jei norite baigti darbą su programa.</w:t>
      </w:r>
    </w:p>
    <w:p w:rsidR="004C3D88" w:rsidRDefault="004C3D88" w:rsidP="00C25271">
      <w:pPr>
        <w:pStyle w:val="Heading2"/>
      </w:pPr>
      <w:bookmarkStart w:id="6" w:name="_Toc478646315"/>
      <w:r w:rsidRPr="00844988">
        <w:lastRenderedPageBreak/>
        <w:t>Programos tekstas</w:t>
      </w:r>
      <w:bookmarkEnd w:id="6"/>
    </w:p>
    <w:p w:rsidR="00F322D2" w:rsidRDefault="00F322D2" w:rsidP="00F322D2">
      <w:pPr>
        <w:ind w:firstLine="0"/>
      </w:pPr>
    </w:p>
    <w:p w:rsidR="00F322D2" w:rsidRPr="00C41944" w:rsidRDefault="00F322D2" w:rsidP="00F322D2">
      <w:pPr>
        <w:ind w:firstLine="0"/>
        <w:rPr>
          <w:b/>
        </w:rPr>
      </w:pPr>
      <w:r w:rsidRPr="00C41944">
        <w:rPr>
          <w:b/>
        </w:rPr>
        <w:t>Klasė Krepsininkas: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L1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VP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Amžius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Ūgis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Krepsininkas(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vrdpav,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VP = vrdpav;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Amžius = amz;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Ūgis = ug;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ToString()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eilute;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eilute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{0, -20}    {1, 2}     {2, 5:f}"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VP, Amžius, Ūgis);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eilute;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k2)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k1.Amžius &lt; k2.Amžius;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k2)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k1.Amžius &gt; k2.Amžius;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F322D2" w:rsidRDefault="00F322D2" w:rsidP="00F322D2">
      <w:pPr>
        <w:ind w:firstLine="0"/>
      </w:pPr>
    </w:p>
    <w:p w:rsidR="00F322D2" w:rsidRPr="00C41944" w:rsidRDefault="00F322D2" w:rsidP="00F322D2">
      <w:pPr>
        <w:ind w:firstLine="0"/>
        <w:rPr>
          <w:b/>
        </w:rPr>
      </w:pPr>
      <w:r w:rsidRPr="00C41944">
        <w:rPr>
          <w:b/>
        </w:rPr>
        <w:t>Klasė Krepsininkai: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L1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Max = 500;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Krep;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Kiek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Krepsininkai()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Kiek = 0;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Krep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[Max];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Grąžina atitinkamo indekso vietoje esantį krepšininko objektą;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Krepsin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&lt;/returns&gt;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ImtiKrepsininka(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Krep[i];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Papildo krepšininkų masyvą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DetiStudenta(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ob)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(Kiek + 1 &lt; Max)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Krep[Kiek++] = ob;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Rikiuoti()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Kiek - 1; i++)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pagalb = Krep[i];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ind = i;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j = i + 1; j &lt; Kiek; j++)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(Krep[j] &lt;= pagalb)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pagalb = Krep[j];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ind = j;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Krep[ind] = Krep[i];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Krep[i] = pagalb;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Šalinti(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Kiek; i++)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(Krep[i].Amžius &gt; amz)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j = i; j &lt; Kiek - 1; j++)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Krep[j] = Krep[j + 1];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Kiek--;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i--;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A048A6" w:rsidRDefault="00A048A6" w:rsidP="00A048A6"/>
    <w:p w:rsidR="00F322D2" w:rsidRPr="00C41944" w:rsidRDefault="00F322D2" w:rsidP="00F322D2">
      <w:pPr>
        <w:ind w:firstLine="0"/>
        <w:rPr>
          <w:b/>
        </w:rPr>
      </w:pPr>
      <w:r w:rsidRPr="00C41944">
        <w:rPr>
          <w:b/>
        </w:rPr>
        <w:t>Programos tekstas: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System.ComponentModel;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System.Data;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System.Drawing;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System.Windows.Forms;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System.IO;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L1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Form1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Form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duom1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"..\\..\\duom1_2.txt"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duom2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"..\\..\\duom2_2.txt"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rez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"..\\..\\rez.txt"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mokPav1;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mokPav2;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mokykla1;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mokykla2;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naujasKonteineris;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Form1()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InitializeComponent();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print.Enabled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.Exists(rez))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.Delete(rez);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Atlieka duomenų nuskaitymą ir surašymą į konteinerius.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read_Click(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mokykla1 = Skaityti(duom1,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mokPav1);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mokykla2 = Skaityti(duom2,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mokPav2);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mokykla1, mokPav1,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"Pradiniai pirmos mokyklos duomenys:"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mokykla2, mokPav2,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"Pradiniai antros mokyklos duomenys:"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naujasKonteineris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.ReadAllText(rez);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richTextBox1.Text = x;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Atliekami reikiami skaičiavimai, jų rezultatai įvedami į duomenų failą.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skaiciuoti_Click(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amzVid1 = AmziausVidurkis(mokykla1);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"Amžiaus vidurkis pirmoje ({0}) mokykloje yra: {1, 5:f} m."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mokPav1, amzVid1));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amzVid2 = AmziausVidurkis(mokykla2);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"Amžiaus vidurkis antroje ({0}) mokykloje yra: {1, 5:f} m.\r\n"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mokPav2, amzVid2));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ugioVid1 = ŪgioVidurkis(mokykla1);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"Ūgio vidurkis pirmoje ({0}) mokykloje yra: {1, 5:f} m."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mokPav1, ugioVid1));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ugioVid2 = ŪgioVidurkis(mokykla2);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"Ūgio vidurkis antroje ({0}) mokykloje yra: {1, 5:f} m.\r\n"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mokPav2, ugioVid2));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vidur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Math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.Round(((ugioVid1 + ugioVid2) / 2), 2);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UgisDidesnisUzVidurki(mokykla1, naujasKonteineris, vidur);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UgisDidesnisUzVidurki(mokykla2, naujasKonteineris, vidur);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"Konteineris studentų, kurių ūgis didesnis už vidurkį:"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//mokykla1.Rikiuoti();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//Spausdinti(rez, mokykla1, mokPav1, "Surikiuotas konteineris:");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//mokykla2.Rikiuoti();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//Spausdinti(rez, mokykla2, mokPav2, "Surikiuotas konteineris:");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naujasKonteineris.Rikiuoti();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"Surikiuotas konteineris:"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.Parse(textBox1.Text);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//mokykla1.Šalinti(amz);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//Spausdinti(rez, mokykla1, mokPav1, "Pašalinti moksleiviai, kurių amžius didesnis už nurodytą:");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//mokykla2.Šalinti(amz);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//Spausdinti(rez, mokykla2, mokPav2, "Pašalinti moksleiviai, kurių amžius didesnis už nurodytą:");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naujasKonteineris.Šalinti(amz);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"Pašalinti moksleiviai, kurių amžius didesnis už nurodytą:"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print.Enabled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Spaudina tekstą iš duomenų failo į programos langą.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print_Click(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.ReadAllText(rez);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richTextBox1.Text = x;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Užėjus ant teksto lauko, jį išvalo.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textBox1_MouseClick(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MouseEventArgs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Baigia programos veikimą.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baigti_Click(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Close();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Formuoja naują konteinerį iš krepšininkų, kurių ūgis didesnis už vidurkį.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kont1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Pirmas konteineris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kont2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Antras 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naujas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Trečias 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0C6F49" w:rsidRPr="00990243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w w:val="9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 w:rsidRPr="00990243">
        <w:rPr>
          <w:rFonts w:ascii="Consolas" w:hAnsi="Consolas" w:cs="Consolas"/>
          <w:color w:val="0000FF"/>
          <w:w w:val="90"/>
          <w:sz w:val="19"/>
          <w:szCs w:val="19"/>
          <w:lang w:eastAsia="lt-LT"/>
        </w:rPr>
        <w:t>private</w:t>
      </w:r>
      <w:r w:rsidRPr="00990243">
        <w:rPr>
          <w:rFonts w:ascii="Consolas" w:hAnsi="Consolas" w:cs="Consolas"/>
          <w:color w:val="000000"/>
          <w:w w:val="90"/>
          <w:sz w:val="19"/>
          <w:szCs w:val="19"/>
          <w:lang w:eastAsia="lt-LT"/>
        </w:rPr>
        <w:t xml:space="preserve"> </w:t>
      </w:r>
      <w:r w:rsidRPr="00990243">
        <w:rPr>
          <w:rFonts w:ascii="Consolas" w:hAnsi="Consolas" w:cs="Consolas"/>
          <w:color w:val="0000FF"/>
          <w:w w:val="90"/>
          <w:sz w:val="19"/>
          <w:szCs w:val="19"/>
          <w:lang w:eastAsia="lt-LT"/>
        </w:rPr>
        <w:t>void</w:t>
      </w:r>
      <w:r w:rsidRPr="00990243">
        <w:rPr>
          <w:rFonts w:ascii="Consolas" w:hAnsi="Consolas" w:cs="Consolas"/>
          <w:color w:val="000000"/>
          <w:w w:val="90"/>
          <w:sz w:val="19"/>
          <w:szCs w:val="19"/>
          <w:lang w:eastAsia="lt-LT"/>
        </w:rPr>
        <w:t xml:space="preserve"> UgisDidesnisUzVidurki(</w:t>
      </w:r>
      <w:r w:rsidRPr="00990243">
        <w:rPr>
          <w:rFonts w:ascii="Consolas" w:hAnsi="Consolas" w:cs="Consolas"/>
          <w:color w:val="2B91AF"/>
          <w:w w:val="90"/>
          <w:sz w:val="19"/>
          <w:szCs w:val="19"/>
          <w:lang w:eastAsia="lt-LT"/>
        </w:rPr>
        <w:t>Krepsininkai</w:t>
      </w:r>
      <w:r w:rsidRPr="00990243">
        <w:rPr>
          <w:rFonts w:ascii="Consolas" w:hAnsi="Consolas" w:cs="Consolas"/>
          <w:color w:val="000000"/>
          <w:w w:val="90"/>
          <w:sz w:val="19"/>
          <w:szCs w:val="19"/>
          <w:lang w:eastAsia="lt-LT"/>
        </w:rPr>
        <w:t xml:space="preserve"> kont, </w:t>
      </w:r>
      <w:r w:rsidRPr="00990243">
        <w:rPr>
          <w:rFonts w:ascii="Consolas" w:hAnsi="Consolas" w:cs="Consolas"/>
          <w:color w:val="2B91AF"/>
          <w:w w:val="90"/>
          <w:sz w:val="19"/>
          <w:szCs w:val="19"/>
          <w:lang w:eastAsia="lt-LT"/>
        </w:rPr>
        <w:t>Krepsininkai</w:t>
      </w:r>
      <w:r w:rsidRPr="00990243">
        <w:rPr>
          <w:rFonts w:ascii="Consolas" w:hAnsi="Consolas" w:cs="Consolas"/>
          <w:color w:val="000000"/>
          <w:w w:val="90"/>
          <w:sz w:val="19"/>
          <w:szCs w:val="19"/>
          <w:lang w:eastAsia="lt-LT"/>
        </w:rPr>
        <w:t xml:space="preserve"> naujas, </w:t>
      </w:r>
      <w:r w:rsidRPr="00990243">
        <w:rPr>
          <w:rFonts w:ascii="Consolas" w:hAnsi="Consolas" w:cs="Consolas"/>
          <w:color w:val="0000FF"/>
          <w:w w:val="90"/>
          <w:sz w:val="19"/>
          <w:szCs w:val="19"/>
          <w:lang w:eastAsia="lt-LT"/>
        </w:rPr>
        <w:t>double</w:t>
      </w:r>
      <w:r w:rsidRPr="00990243">
        <w:rPr>
          <w:rFonts w:ascii="Consolas" w:hAnsi="Consolas" w:cs="Consolas"/>
          <w:color w:val="000000"/>
          <w:w w:val="90"/>
          <w:sz w:val="19"/>
          <w:szCs w:val="19"/>
          <w:lang w:eastAsia="lt-LT"/>
        </w:rPr>
        <w:t xml:space="preserve"> ugis)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kont.Kiek; i++)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(kont.ImtiKrepsininka(i).Ūgis &gt; ugis)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naujas.DetiStudenta(kont.ImtiKrepsininka(i));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Randa krepšininkų amžiaus vidurkį.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Konteineris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Amžiaus vidurkis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&lt;/returns&gt;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AmziausVidurkis(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kont)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= 0;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kont.Kiek; i++)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suma += kont.ImtiKrepsininka(i).Amžius;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/ kont.Kiek;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Randa krepšininkų ūgio vidurkį.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Konteineris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Ūgio vidurkis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&lt;/returns&gt;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ŪgioVidurkis(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kont)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= 0;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kont.Kiek; i++)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suma += kont.ImtiKrepsininka(i).Ūgis;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/ kont.Kiek;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Nuskaito duomenų failus.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fr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pav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Skaityti(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fr,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konteineris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(fr,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Encoding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.GetEncoding(1257)))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line;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line = reader.ReadLine();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pav = line;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((line = reader.ReadLine()) !=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parts = line.Split(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';'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pavVrd = parts[0];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.Parse(parts[1]);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.Parse(parts[2]);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(pavVrd, amz, ug);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konteineris.DetiStudenta(krep);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konteineris;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duomenis į failą lentele.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fw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pav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antraste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Spausdinti(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fw,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kont,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antraste)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virsus =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Nr. Pavardė ir vardas     Amžius    Ūgis 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.Open(fw,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.Append)))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(kont.Kiek &gt; 0)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fr.WriteLine(antraste);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fr.WriteLine(pav);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fr.WriteLine(virsus);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kont.Kiek; i++)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kont.ImtiKrepsininka(i);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"{0, 3} {1}"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i + 1, krep);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"Studentų konteineris tuščias!\r\n"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tekstą į failą.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rez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x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SpausdintiTeksta(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fw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.Open(rez,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.Append)))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fw.WriteLine(x);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951A27" w:rsidRDefault="00951A27">
      <w:pPr>
        <w:ind w:firstLine="0"/>
        <w:jc w:val="left"/>
      </w:pPr>
      <w:r>
        <w:br w:type="page"/>
      </w:r>
    </w:p>
    <w:p w:rsidR="00E03A86" w:rsidRDefault="00E03A86" w:rsidP="00951A27">
      <w:pPr>
        <w:ind w:firstLine="0"/>
        <w:jc w:val="left"/>
      </w:pPr>
    </w:p>
    <w:p w:rsidR="004C3D88" w:rsidRDefault="004C3D88" w:rsidP="00C25271">
      <w:pPr>
        <w:pStyle w:val="Heading2"/>
      </w:pPr>
      <w:bookmarkStart w:id="7" w:name="_Toc478646316"/>
      <w:r w:rsidRPr="00844988">
        <w:t>Pradiniai duomenys ir rezultatai</w:t>
      </w:r>
      <w:bookmarkEnd w:id="7"/>
    </w:p>
    <w:p w:rsidR="005E6A9A" w:rsidRDefault="005E6A9A" w:rsidP="000C6F49">
      <w:pPr>
        <w:ind w:left="142" w:firstLine="425"/>
      </w:pPr>
    </w:p>
    <w:p w:rsidR="005E6A9A" w:rsidRDefault="005E6A9A" w:rsidP="00951A27">
      <w:pPr>
        <w:ind w:firstLine="0"/>
      </w:pPr>
      <w:r>
        <w:t xml:space="preserve">Pradiniai duomenys </w:t>
      </w:r>
      <w:r w:rsidR="00612387">
        <w:t>n</w:t>
      </w:r>
      <w:r>
        <w:t>r. 1:</w:t>
      </w:r>
    </w:p>
    <w:p w:rsidR="00C634C1" w:rsidRDefault="005E6A9A" w:rsidP="005039FD">
      <w:pPr>
        <w:ind w:firstLine="0"/>
      </w:pPr>
      <w:r>
        <w:rPr>
          <w:noProof/>
          <w:lang w:val="en-US"/>
        </w:rPr>
        <w:drawing>
          <wp:inline distT="0" distB="0" distL="0" distR="0" wp14:anchorId="3444F717" wp14:editId="169B33EE">
            <wp:extent cx="2978541" cy="1916264"/>
            <wp:effectExtent l="0" t="0" r="0" b="8255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3774" cy="19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A9A">
        <w:rPr>
          <w:noProof/>
          <w:lang w:eastAsia="lt-LT"/>
        </w:rPr>
        <w:t xml:space="preserve"> </w:t>
      </w:r>
      <w:r>
        <w:rPr>
          <w:noProof/>
          <w:lang w:val="en-US"/>
        </w:rPr>
        <w:drawing>
          <wp:inline distT="0" distB="0" distL="0" distR="0" wp14:anchorId="7850A271" wp14:editId="1DE835F7">
            <wp:extent cx="2985819" cy="1918666"/>
            <wp:effectExtent l="0" t="0" r="5080" b="5715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1678" cy="196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4" w:rsidRDefault="004D6534">
      <w:pPr>
        <w:ind w:firstLine="0"/>
        <w:jc w:val="left"/>
      </w:pPr>
    </w:p>
    <w:p w:rsidR="005E6A9A" w:rsidRDefault="005E6A9A" w:rsidP="005C1AE7">
      <w:pPr>
        <w:ind w:firstLine="0"/>
      </w:pPr>
      <w:r>
        <w:t>Rezultatai nr.</w:t>
      </w:r>
      <w:r w:rsidR="00612387">
        <w:t xml:space="preserve"> </w:t>
      </w:r>
      <w:r>
        <w:t>1:</w:t>
      </w:r>
    </w:p>
    <w:p w:rsidR="00C634C1" w:rsidRDefault="005E6A9A" w:rsidP="005C1AE7">
      <w:pPr>
        <w:ind w:firstLine="0"/>
      </w:pPr>
      <w:r>
        <w:rPr>
          <w:noProof/>
          <w:lang w:val="en-US"/>
        </w:rPr>
        <w:drawing>
          <wp:inline distT="0" distB="0" distL="0" distR="0" wp14:anchorId="1DEBABA4" wp14:editId="5F56E110">
            <wp:extent cx="6058390" cy="5359179"/>
            <wp:effectExtent l="0" t="0" r="0" b="0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9896" cy="54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87" w:rsidRDefault="005E6A9A" w:rsidP="00951A27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ABF537E" wp14:editId="60D5D3CC">
            <wp:extent cx="5764696" cy="5557258"/>
            <wp:effectExtent l="0" t="0" r="7620" b="5715"/>
            <wp:docPr id="25" name="Paveikslėli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704" cy="56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27" w:rsidRDefault="00951A27" w:rsidP="00951A27">
      <w:pPr>
        <w:ind w:firstLine="0"/>
      </w:pPr>
    </w:p>
    <w:p w:rsidR="005E6A9A" w:rsidRDefault="005E6A9A" w:rsidP="00951A27">
      <w:pPr>
        <w:ind w:firstLine="0"/>
      </w:pPr>
      <w:r>
        <w:t>Pradinia</w:t>
      </w:r>
      <w:r w:rsidR="00612387">
        <w:t>i</w:t>
      </w:r>
      <w:r>
        <w:t xml:space="preserve"> duomenys nr.</w:t>
      </w:r>
      <w:r w:rsidR="00612387">
        <w:t xml:space="preserve"> </w:t>
      </w:r>
      <w:r>
        <w:t>2:</w:t>
      </w:r>
    </w:p>
    <w:p w:rsidR="00951A27" w:rsidRDefault="00303C6C" w:rsidP="0092019F">
      <w:pPr>
        <w:ind w:firstLine="0"/>
      </w:pPr>
      <w:r>
        <w:rPr>
          <w:noProof/>
          <w:lang w:val="en-US"/>
        </w:rPr>
        <w:drawing>
          <wp:inline distT="0" distB="0" distL="0" distR="0" wp14:anchorId="42FA12E0" wp14:editId="03BAE20B">
            <wp:extent cx="2903072" cy="1908313"/>
            <wp:effectExtent l="0" t="0" r="0" b="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965" cy="19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A2E559" wp14:editId="54B8782C">
            <wp:extent cx="2909623" cy="1912620"/>
            <wp:effectExtent l="0" t="0" r="508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086" cy="19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6C" w:rsidRDefault="00951A27" w:rsidP="00951A27">
      <w:pPr>
        <w:ind w:firstLine="0"/>
        <w:jc w:val="left"/>
      </w:pPr>
      <w:r>
        <w:br w:type="page"/>
      </w:r>
    </w:p>
    <w:p w:rsidR="00612387" w:rsidRDefault="00612387" w:rsidP="00951A27">
      <w:pPr>
        <w:ind w:firstLine="0"/>
      </w:pPr>
      <w:r>
        <w:lastRenderedPageBreak/>
        <w:t>Rezultatai nr. 2:</w:t>
      </w:r>
    </w:p>
    <w:p w:rsidR="00303C6C" w:rsidRDefault="005039FD" w:rsidP="0092019F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EC3E7" wp14:editId="4ADA042E">
            <wp:extent cx="4863054" cy="4476584"/>
            <wp:effectExtent l="0" t="0" r="0" b="635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8462" cy="452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AF4" w:rsidRPr="00377145" w:rsidRDefault="005039FD" w:rsidP="00377145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8E9444" wp14:editId="36B2AF8F">
            <wp:extent cx="4873963" cy="4865894"/>
            <wp:effectExtent l="0" t="0" r="3175" b="0"/>
            <wp:docPr id="26" name="Paveikslėlis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2453" cy="488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88" w:rsidRPr="0015714D" w:rsidRDefault="00A048A6" w:rsidP="002949A3">
      <w:pPr>
        <w:pStyle w:val="Heading1"/>
      </w:pPr>
      <w:bookmarkStart w:id="8" w:name="_Toc478646317"/>
      <w:r>
        <w:lastRenderedPageBreak/>
        <w:t>Dinaminis masyvas</w:t>
      </w:r>
      <w:r w:rsidR="00844988" w:rsidRPr="0015714D">
        <w:t xml:space="preserve"> (L</w:t>
      </w:r>
      <w:r w:rsidR="00C25271">
        <w:t>2</w:t>
      </w:r>
      <w:r w:rsidR="00844988" w:rsidRPr="0015714D">
        <w:t>)</w:t>
      </w:r>
      <w:bookmarkEnd w:id="8"/>
    </w:p>
    <w:p w:rsidR="00990D35" w:rsidRDefault="00990D35" w:rsidP="00990D35">
      <w:pPr>
        <w:pStyle w:val="Heading2"/>
      </w:pPr>
      <w:bookmarkStart w:id="9" w:name="_Toc478646318"/>
      <w:r w:rsidRPr="00844988">
        <w:t>Darb</w:t>
      </w:r>
      <w:r w:rsidRPr="00C87140">
        <w:t>o</w:t>
      </w:r>
      <w:r w:rsidRPr="00844988">
        <w:t xml:space="preserve"> užduotis</w:t>
      </w:r>
      <w:bookmarkEnd w:id="9"/>
    </w:p>
    <w:p w:rsidR="00837A49" w:rsidRPr="00837A49" w:rsidRDefault="00837A49" w:rsidP="00837A49"/>
    <w:p w:rsidR="00990D35" w:rsidRDefault="00837A49" w:rsidP="00837A49">
      <w:pPr>
        <w:ind w:firstLine="0"/>
      </w:pPr>
      <w:r>
        <w:rPr>
          <w:noProof/>
          <w:lang w:val="en-US"/>
        </w:rPr>
        <w:drawing>
          <wp:inline distT="0" distB="0" distL="0" distR="0" wp14:anchorId="73B30E7C" wp14:editId="08E70DB3">
            <wp:extent cx="5947576" cy="1907589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2699" cy="19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5" w:rsidRDefault="00990D35" w:rsidP="00990D35"/>
    <w:p w:rsidR="00990D35" w:rsidRDefault="00990D35" w:rsidP="00990D35">
      <w:pPr>
        <w:pStyle w:val="Heading2"/>
      </w:pPr>
      <w:bookmarkStart w:id="10" w:name="_Toc478646319"/>
      <w:r>
        <w:t>Grafinės vartotojo sąsajos schema</w:t>
      </w:r>
      <w:r w:rsidR="00A048A6">
        <w:t xml:space="preserve"> ir paveikslas</w:t>
      </w:r>
      <w:bookmarkEnd w:id="10"/>
    </w:p>
    <w:p w:rsidR="00523E48" w:rsidRDefault="00523E48" w:rsidP="00523E48"/>
    <w:p w:rsidR="00523E48" w:rsidRDefault="00523E48" w:rsidP="00523E48">
      <w:r>
        <w:t>Schema:</w:t>
      </w:r>
    </w:p>
    <w:p w:rsidR="004B6C2E" w:rsidRDefault="00E80340" w:rsidP="0046029C">
      <w:pPr>
        <w:ind w:firstLine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054EE3" wp14:editId="52B02ED5">
                <wp:simplePos x="0" y="0"/>
                <wp:positionH relativeFrom="column">
                  <wp:posOffset>347980</wp:posOffset>
                </wp:positionH>
                <wp:positionV relativeFrom="paragraph">
                  <wp:posOffset>323215</wp:posOffset>
                </wp:positionV>
                <wp:extent cx="23495" cy="461010"/>
                <wp:effectExtent l="0" t="0" r="33655" b="15240"/>
                <wp:wrapNone/>
                <wp:docPr id="40" name="Tiesioji jungti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" cy="4610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3FB2BE6" id="Tiesioji jungtis 40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4pt,25.45pt" to="29.25pt,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" strokecolor="black [3040]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94BD58" wp14:editId="42308E8B">
                <wp:simplePos x="0" y="0"/>
                <wp:positionH relativeFrom="column">
                  <wp:posOffset>602615</wp:posOffset>
                </wp:positionH>
                <wp:positionV relativeFrom="paragraph">
                  <wp:posOffset>3646059</wp:posOffset>
                </wp:positionV>
                <wp:extent cx="23854" cy="461176"/>
                <wp:effectExtent l="0" t="0" r="33655" b="15240"/>
                <wp:wrapNone/>
                <wp:docPr id="36" name="Tiesioji jungti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54" cy="46117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0852853" id="Tiesioji jungtis 36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5pt,287.1pt" to="49.35pt,3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" strokecolor="black [3040]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D93F77" wp14:editId="38649CC9">
                <wp:simplePos x="0" y="0"/>
                <wp:positionH relativeFrom="column">
                  <wp:posOffset>3632946</wp:posOffset>
                </wp:positionH>
                <wp:positionV relativeFrom="paragraph">
                  <wp:posOffset>3615497</wp:posOffset>
                </wp:positionV>
                <wp:extent cx="23854" cy="461176"/>
                <wp:effectExtent l="0" t="0" r="33655" b="15240"/>
                <wp:wrapNone/>
                <wp:docPr id="38" name="Tiesioji jungti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54" cy="46117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0EB4E4B" id="Tiesioji jungtis 38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05pt,284.7pt" to="287.95pt,3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" strokecolor="black [3040]" strokeweight="1.5pt"/>
            </w:pict>
          </mc:Fallback>
        </mc:AlternateContent>
      </w:r>
      <w:r w:rsidR="00E023A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DF9BB9" wp14:editId="4B65AD5F">
                <wp:simplePos x="0" y="0"/>
                <wp:positionH relativeFrom="leftMargin">
                  <wp:posOffset>1128920</wp:posOffset>
                </wp:positionH>
                <wp:positionV relativeFrom="paragraph">
                  <wp:posOffset>783397</wp:posOffset>
                </wp:positionV>
                <wp:extent cx="922351" cy="246380"/>
                <wp:effectExtent l="0" t="0" r="11430" b="20320"/>
                <wp:wrapNone/>
                <wp:docPr id="39" name="Teksto lauk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1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EB089D" w:rsidRDefault="00527457" w:rsidP="00371CB7">
                            <w:pPr>
                              <w:ind w:right="22"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menuStrip1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o laukas 39" o:spid="_x0000_s1033" type="#_x0000_t202" style="position:absolute;left:0;text-align:left;margin-left:88.9pt;margin-top:61.7pt;width:72.65pt;height:19.4pt;z-index:2516940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" fillcolor="#d6e3bc [1302]" strokeweight=".5pt">
                <v:textbox>
                  <w:txbxContent>
                    <w:p w:rsidR="00527457" w:rsidRPr="00EB089D" w:rsidRDefault="00527457" w:rsidP="00371CB7">
                      <w:pPr>
                        <w:ind w:right="22"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menuStrip1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1C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84F755" wp14:editId="5E11456E">
                <wp:simplePos x="0" y="0"/>
                <wp:positionH relativeFrom="leftMargin">
                  <wp:posOffset>3783717</wp:posOffset>
                </wp:positionH>
                <wp:positionV relativeFrom="paragraph">
                  <wp:posOffset>1761545</wp:posOffset>
                </wp:positionV>
                <wp:extent cx="922352" cy="254442"/>
                <wp:effectExtent l="0" t="0" r="11430" b="12700"/>
                <wp:wrapNone/>
                <wp:docPr id="33" name="Teksto lauk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5444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B00B69" w:rsidRDefault="00527457" w:rsidP="00375D63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B00B69">
                              <w:rPr>
                                <w:sz w:val="20"/>
                              </w:rPr>
                              <w:t>richTextBox1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o laukas 33" o:spid="_x0000_s1034" type="#_x0000_t202" style="position:absolute;left:0;text-align:left;margin-left:297.95pt;margin-top:138.7pt;width:72.65pt;height:20.05pt;z-index:2516848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" fillcolor="#d6e3bc [1302]" strokeweight=".5pt">
                <v:textbox>
                  <w:txbxContent>
                    <w:p w:rsidR="00527457" w:rsidRPr="00B00B69" w:rsidRDefault="00527457" w:rsidP="00375D63">
                      <w:pPr>
                        <w:ind w:firstLine="0"/>
                        <w:rPr>
                          <w:sz w:val="20"/>
                        </w:rPr>
                      </w:pPr>
                      <w:r w:rsidRPr="00B00B69">
                        <w:rPr>
                          <w:sz w:val="20"/>
                        </w:rPr>
                        <w:t>richTextBox1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1E0">
        <w:rPr>
          <w:noProof/>
          <w:lang w:val="en-US"/>
        </w:rPr>
        <w:drawing>
          <wp:inline distT="0" distB="0" distL="0" distR="0" wp14:anchorId="424C68C1" wp14:editId="085B90A7">
            <wp:extent cx="5971706" cy="3904090"/>
            <wp:effectExtent l="0" t="0" r="0" b="1270"/>
            <wp:docPr id="31" name="Paveikslėlis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8669" cy="392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48" w:rsidRDefault="00523E48" w:rsidP="000541E0">
      <w:pPr>
        <w:ind w:firstLine="0"/>
      </w:pPr>
    </w:p>
    <w:p w:rsidR="000541E0" w:rsidRDefault="00E80340" w:rsidP="00523E4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4EE628" wp14:editId="61E0336B">
                <wp:simplePos x="0" y="0"/>
                <wp:positionH relativeFrom="leftMargin">
                  <wp:posOffset>1231707</wp:posOffset>
                </wp:positionH>
                <wp:positionV relativeFrom="paragraph">
                  <wp:posOffset>42628</wp:posOffset>
                </wp:positionV>
                <wp:extent cx="747423" cy="246380"/>
                <wp:effectExtent l="0" t="0" r="14605" b="20320"/>
                <wp:wrapNone/>
                <wp:docPr id="35" name="Teksto lauk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423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EB089D" w:rsidRDefault="00527457" w:rsidP="00375D63">
                            <w:pPr>
                              <w:ind w:right="22"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o laukas 35" o:spid="_x0000_s1035" type="#_x0000_t202" style="position:absolute;left:0;text-align:left;margin-left:97pt;margin-top:3.35pt;width:58.85pt;height:19.4pt;z-index:2516869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" fillcolor="#d6e3bc [1302]" strokeweight=".5pt">
                <v:textbox>
                  <w:txbxContent>
                    <w:p w:rsidR="00527457" w:rsidRPr="00EB089D" w:rsidRDefault="00527457" w:rsidP="00375D63">
                      <w:pPr>
                        <w:ind w:right="22"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5D6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C15A79" wp14:editId="7DB8BD01">
                <wp:simplePos x="0" y="0"/>
                <wp:positionH relativeFrom="leftMargin">
                  <wp:posOffset>4151796</wp:posOffset>
                </wp:positionH>
                <wp:positionV relativeFrom="paragraph">
                  <wp:posOffset>12314</wp:posOffset>
                </wp:positionV>
                <wp:extent cx="747423" cy="246380"/>
                <wp:effectExtent l="0" t="0" r="14605" b="20320"/>
                <wp:wrapNone/>
                <wp:docPr id="37" name="Teksto lauk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423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375D63" w:rsidRDefault="00527457" w:rsidP="00375D63">
                            <w:pPr>
                              <w:ind w:right="22" w:firstLine="0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label1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o laukas 37" o:spid="_x0000_s1036" type="#_x0000_t202" style="position:absolute;left:0;text-align:left;margin-left:326.9pt;margin-top:.95pt;width:58.85pt;height:19.4pt;z-index:251689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" fillcolor="#d6e3bc [1302]" strokeweight=".5pt">
                <v:textbox>
                  <w:txbxContent>
                    <w:p w:rsidR="00527457" w:rsidRPr="00375D63" w:rsidRDefault="00527457" w:rsidP="00375D63">
                      <w:pPr>
                        <w:ind w:right="22" w:firstLine="0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label1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541E0" w:rsidRDefault="000541E0" w:rsidP="00523E48"/>
    <w:p w:rsidR="000541E0" w:rsidRDefault="000541E0" w:rsidP="00523E48"/>
    <w:p w:rsidR="000541E0" w:rsidRDefault="00AD78A0" w:rsidP="00AD78A0">
      <w:pPr>
        <w:ind w:firstLine="709"/>
      </w:pPr>
      <w:r>
        <w:t>Meniu</w:t>
      </w:r>
      <w:r w:rsidR="00704B4F">
        <w:t xml:space="preserve"> punktai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8D794B" w:rsidTr="008D794B">
        <w:tc>
          <w:tcPr>
            <w:tcW w:w="3303" w:type="dxa"/>
            <w:shd w:val="clear" w:color="auto" w:fill="D9D9D9" w:themeFill="background1" w:themeFillShade="D9"/>
          </w:tcPr>
          <w:p w:rsidR="008D794B" w:rsidRDefault="008D794B" w:rsidP="008D794B">
            <w:pPr>
              <w:ind w:firstLine="0"/>
            </w:pPr>
            <w:r>
              <w:t>Failas</w:t>
            </w:r>
          </w:p>
        </w:tc>
        <w:tc>
          <w:tcPr>
            <w:tcW w:w="3304" w:type="dxa"/>
            <w:shd w:val="clear" w:color="auto" w:fill="D9D9D9" w:themeFill="background1" w:themeFillShade="D9"/>
          </w:tcPr>
          <w:p w:rsidR="008D794B" w:rsidRDefault="008D794B" w:rsidP="008D794B">
            <w:pPr>
              <w:ind w:firstLine="0"/>
            </w:pPr>
            <w:r>
              <w:t>Skaičiavimas</w:t>
            </w:r>
          </w:p>
        </w:tc>
        <w:tc>
          <w:tcPr>
            <w:tcW w:w="3304" w:type="dxa"/>
            <w:shd w:val="clear" w:color="auto" w:fill="D9D9D9" w:themeFill="background1" w:themeFillShade="D9"/>
          </w:tcPr>
          <w:p w:rsidR="008D794B" w:rsidRDefault="008D794B" w:rsidP="008D794B">
            <w:pPr>
              <w:ind w:firstLine="0"/>
            </w:pPr>
            <w:r>
              <w:t>Pagalba</w:t>
            </w:r>
          </w:p>
        </w:tc>
      </w:tr>
      <w:tr w:rsidR="008D794B" w:rsidTr="008D794B">
        <w:tc>
          <w:tcPr>
            <w:tcW w:w="3303" w:type="dxa"/>
          </w:tcPr>
          <w:p w:rsidR="008D794B" w:rsidRDefault="00AD78A0" w:rsidP="008D794B">
            <w:pPr>
              <w:ind w:firstLine="0"/>
            </w:pPr>
            <w:r>
              <w:t>Įvesti</w:t>
            </w:r>
          </w:p>
        </w:tc>
        <w:tc>
          <w:tcPr>
            <w:tcW w:w="3304" w:type="dxa"/>
          </w:tcPr>
          <w:p w:rsidR="008D794B" w:rsidRDefault="00AD78A0" w:rsidP="008D794B">
            <w:pPr>
              <w:ind w:firstLine="0"/>
            </w:pPr>
            <w:r>
              <w:t>Skaičiuoti</w:t>
            </w:r>
          </w:p>
        </w:tc>
        <w:tc>
          <w:tcPr>
            <w:tcW w:w="3304" w:type="dxa"/>
          </w:tcPr>
          <w:p w:rsidR="008D794B" w:rsidRDefault="00AD78A0" w:rsidP="008D794B">
            <w:pPr>
              <w:ind w:firstLine="0"/>
            </w:pPr>
            <w:r>
              <w:t>Nurodymai vartotojui</w:t>
            </w:r>
          </w:p>
        </w:tc>
      </w:tr>
      <w:tr w:rsidR="008D794B" w:rsidTr="004044F5">
        <w:tc>
          <w:tcPr>
            <w:tcW w:w="3303" w:type="dxa"/>
            <w:tcBorders>
              <w:bottom w:val="single" w:sz="4" w:space="0" w:color="auto"/>
            </w:tcBorders>
          </w:tcPr>
          <w:p w:rsidR="008D794B" w:rsidRDefault="00AD78A0" w:rsidP="008D794B">
            <w:pPr>
              <w:ind w:firstLine="0"/>
            </w:pPr>
            <w:r>
              <w:t>Baigti</w:t>
            </w:r>
          </w:p>
        </w:tc>
        <w:tc>
          <w:tcPr>
            <w:tcW w:w="3304" w:type="dxa"/>
          </w:tcPr>
          <w:p w:rsidR="008D794B" w:rsidRDefault="00AD78A0" w:rsidP="008D794B">
            <w:pPr>
              <w:ind w:firstLine="0"/>
            </w:pPr>
            <w:r>
              <w:t>Spausdinti</w:t>
            </w:r>
          </w:p>
        </w:tc>
        <w:tc>
          <w:tcPr>
            <w:tcW w:w="3304" w:type="dxa"/>
            <w:tcBorders>
              <w:bottom w:val="single" w:sz="4" w:space="0" w:color="auto"/>
            </w:tcBorders>
          </w:tcPr>
          <w:p w:rsidR="008D794B" w:rsidRDefault="00AD78A0" w:rsidP="008D794B">
            <w:pPr>
              <w:ind w:firstLine="0"/>
            </w:pPr>
            <w:r>
              <w:t>Naudojimo sąlygos</w:t>
            </w:r>
          </w:p>
        </w:tc>
      </w:tr>
      <w:tr w:rsidR="004044F5" w:rsidTr="004044F5">
        <w:tc>
          <w:tcPr>
            <w:tcW w:w="3303" w:type="dxa"/>
            <w:vMerge w:val="restart"/>
            <w:tcBorders>
              <w:left w:val="nil"/>
              <w:bottom w:val="nil"/>
            </w:tcBorders>
          </w:tcPr>
          <w:p w:rsidR="004044F5" w:rsidRDefault="004044F5" w:rsidP="008D794B">
            <w:pPr>
              <w:ind w:firstLine="0"/>
            </w:pPr>
          </w:p>
        </w:tc>
        <w:tc>
          <w:tcPr>
            <w:tcW w:w="3304" w:type="dxa"/>
          </w:tcPr>
          <w:p w:rsidR="004044F5" w:rsidRDefault="004044F5" w:rsidP="008D794B">
            <w:pPr>
              <w:ind w:firstLine="0"/>
            </w:pPr>
            <w:r>
              <w:t>Nauji žaidėjai</w:t>
            </w:r>
          </w:p>
        </w:tc>
        <w:tc>
          <w:tcPr>
            <w:tcW w:w="3304" w:type="dxa"/>
            <w:tcBorders>
              <w:bottom w:val="nil"/>
              <w:right w:val="nil"/>
            </w:tcBorders>
          </w:tcPr>
          <w:p w:rsidR="004044F5" w:rsidRDefault="004044F5" w:rsidP="008D794B">
            <w:pPr>
              <w:ind w:firstLine="0"/>
            </w:pPr>
          </w:p>
        </w:tc>
      </w:tr>
      <w:tr w:rsidR="004044F5" w:rsidTr="004044F5">
        <w:tc>
          <w:tcPr>
            <w:tcW w:w="3303" w:type="dxa"/>
            <w:vMerge/>
            <w:tcBorders>
              <w:left w:val="nil"/>
              <w:bottom w:val="nil"/>
            </w:tcBorders>
          </w:tcPr>
          <w:p w:rsidR="004044F5" w:rsidRDefault="004044F5" w:rsidP="008D794B">
            <w:pPr>
              <w:ind w:firstLine="0"/>
            </w:pPr>
          </w:p>
        </w:tc>
        <w:tc>
          <w:tcPr>
            <w:tcW w:w="3304" w:type="dxa"/>
          </w:tcPr>
          <w:p w:rsidR="004044F5" w:rsidRDefault="004044F5" w:rsidP="008D794B">
            <w:pPr>
              <w:ind w:firstLine="0"/>
            </w:pPr>
            <w:r>
              <w:t>Išsaugoti</w:t>
            </w:r>
          </w:p>
        </w:tc>
        <w:tc>
          <w:tcPr>
            <w:tcW w:w="3304" w:type="dxa"/>
            <w:tcBorders>
              <w:top w:val="nil"/>
              <w:bottom w:val="nil"/>
              <w:right w:val="nil"/>
            </w:tcBorders>
          </w:tcPr>
          <w:p w:rsidR="004044F5" w:rsidRDefault="004044F5" w:rsidP="008D794B">
            <w:pPr>
              <w:ind w:firstLine="0"/>
            </w:pPr>
          </w:p>
        </w:tc>
      </w:tr>
    </w:tbl>
    <w:p w:rsidR="008D794B" w:rsidRDefault="008D794B" w:rsidP="008D794B">
      <w:pPr>
        <w:ind w:firstLine="0"/>
      </w:pPr>
    </w:p>
    <w:p w:rsidR="000541E0" w:rsidRDefault="000541E0" w:rsidP="00523E48"/>
    <w:p w:rsidR="000541E0" w:rsidRDefault="000541E0" w:rsidP="00E85F52">
      <w:pPr>
        <w:ind w:firstLine="0"/>
      </w:pPr>
    </w:p>
    <w:p w:rsidR="00E85F52" w:rsidRDefault="00E85F52" w:rsidP="00E85F52">
      <w:pPr>
        <w:ind w:firstLine="0"/>
      </w:pPr>
    </w:p>
    <w:p w:rsidR="00523E48" w:rsidRDefault="00523E48" w:rsidP="00523E48">
      <w:r>
        <w:t>Paveikslas:</w:t>
      </w:r>
    </w:p>
    <w:p w:rsidR="000541E0" w:rsidRDefault="000541E0" w:rsidP="000541E0">
      <w:pPr>
        <w:ind w:firstLine="0"/>
      </w:pPr>
      <w:r>
        <w:rPr>
          <w:noProof/>
          <w:lang w:val="en-US"/>
        </w:rPr>
        <w:drawing>
          <wp:inline distT="0" distB="0" distL="0" distR="0" wp14:anchorId="4CC3A47D" wp14:editId="13159BB2">
            <wp:extent cx="6289482" cy="4289349"/>
            <wp:effectExtent l="0" t="0" r="0" b="0"/>
            <wp:docPr id="32" name="Paveikslėlis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5885" cy="43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40" w:rsidRDefault="00E80340" w:rsidP="000541E0">
      <w:pPr>
        <w:ind w:firstLine="0"/>
      </w:pPr>
      <w:r>
        <w:rPr>
          <w:noProof/>
          <w:lang w:val="en-US"/>
        </w:rPr>
        <w:drawing>
          <wp:inline distT="0" distB="0" distL="0" distR="0" wp14:anchorId="6B595BCB" wp14:editId="67AEA654">
            <wp:extent cx="6299835" cy="4296410"/>
            <wp:effectExtent l="0" t="0" r="5715" b="8890"/>
            <wp:docPr id="50" name="Paveikslėlis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5" w:rsidRDefault="00E80340" w:rsidP="009501ED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6AF04518" wp14:editId="7974DB9F">
            <wp:extent cx="6299835" cy="4296410"/>
            <wp:effectExtent l="0" t="0" r="5715" b="8890"/>
            <wp:docPr id="51" name="Paveikslėlis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6D" w:rsidRDefault="00732C6D" w:rsidP="009501ED">
      <w:pPr>
        <w:ind w:firstLine="0"/>
      </w:pPr>
    </w:p>
    <w:p w:rsidR="00990D35" w:rsidRDefault="00990D35" w:rsidP="00990D35">
      <w:pPr>
        <w:pStyle w:val="Heading2"/>
      </w:pPr>
      <w:bookmarkStart w:id="11" w:name="_Toc478646320"/>
      <w:r>
        <w:t>Sąsajoje panaudotų komponentų keičiamos savybės</w:t>
      </w:r>
      <w:bookmarkEnd w:id="11"/>
    </w:p>
    <w:p w:rsidR="00990D35" w:rsidRDefault="00990D35" w:rsidP="006614E1">
      <w:pPr>
        <w:ind w:firstLine="0"/>
      </w:pPr>
    </w:p>
    <w:tbl>
      <w:tblPr>
        <w:tblW w:w="88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3823"/>
        <w:gridCol w:w="2126"/>
        <w:gridCol w:w="2939"/>
      </w:tblGrid>
      <w:tr w:rsidR="00990D35" w:rsidRPr="00F56923" w:rsidTr="00F11FA4">
        <w:trPr>
          <w:jc w:val="center"/>
        </w:trPr>
        <w:tc>
          <w:tcPr>
            <w:tcW w:w="3823" w:type="dxa"/>
          </w:tcPr>
          <w:p w:rsidR="00990D35" w:rsidRPr="00060F88" w:rsidRDefault="00990D35" w:rsidP="006614E1">
            <w:pPr>
              <w:pStyle w:val="Lentelsantrat"/>
              <w:rPr>
                <w:szCs w:val="22"/>
              </w:rPr>
            </w:pPr>
            <w:r w:rsidRPr="00060F88">
              <w:rPr>
                <w:szCs w:val="22"/>
              </w:rPr>
              <w:t>Komponentas</w:t>
            </w:r>
          </w:p>
        </w:tc>
        <w:tc>
          <w:tcPr>
            <w:tcW w:w="2126" w:type="dxa"/>
          </w:tcPr>
          <w:p w:rsidR="00990D35" w:rsidRPr="00060F88" w:rsidRDefault="00990D35" w:rsidP="006614E1">
            <w:pPr>
              <w:pStyle w:val="Lentelsantrat"/>
              <w:rPr>
                <w:szCs w:val="22"/>
              </w:rPr>
            </w:pPr>
            <w:r w:rsidRPr="00060F88">
              <w:rPr>
                <w:szCs w:val="22"/>
              </w:rPr>
              <w:t>Savybė</w:t>
            </w:r>
          </w:p>
        </w:tc>
        <w:tc>
          <w:tcPr>
            <w:tcW w:w="2939" w:type="dxa"/>
          </w:tcPr>
          <w:p w:rsidR="00990D35" w:rsidRPr="00060F88" w:rsidRDefault="00990D35" w:rsidP="006614E1">
            <w:pPr>
              <w:pStyle w:val="Lentelsantrat"/>
              <w:rPr>
                <w:szCs w:val="22"/>
              </w:rPr>
            </w:pPr>
            <w:r w:rsidRPr="00060F88">
              <w:rPr>
                <w:szCs w:val="22"/>
              </w:rPr>
              <w:t>Reikšmė</w:t>
            </w:r>
          </w:p>
        </w:tc>
      </w:tr>
      <w:tr w:rsidR="002E52EF" w:rsidRPr="00F56923" w:rsidTr="00F11FA4">
        <w:trPr>
          <w:jc w:val="center"/>
        </w:trPr>
        <w:tc>
          <w:tcPr>
            <w:tcW w:w="3823" w:type="dxa"/>
          </w:tcPr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Form1</w:t>
            </w:r>
          </w:p>
        </w:tc>
        <w:tc>
          <w:tcPr>
            <w:tcW w:w="2126" w:type="dxa"/>
          </w:tcPr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Krepšininkai</w:t>
            </w:r>
          </w:p>
        </w:tc>
        <w:tc>
          <w:tcPr>
            <w:tcW w:w="2939" w:type="dxa"/>
          </w:tcPr>
          <w:p w:rsidR="002E52EF" w:rsidRPr="00060F88" w:rsidRDefault="00B24A0A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Programos langas</w:t>
            </w:r>
          </w:p>
        </w:tc>
      </w:tr>
      <w:tr w:rsidR="002E52EF" w:rsidRPr="00F56923" w:rsidTr="00F11FA4">
        <w:trPr>
          <w:jc w:val="center"/>
        </w:trPr>
        <w:tc>
          <w:tcPr>
            <w:tcW w:w="3823" w:type="dxa"/>
          </w:tcPr>
          <w:p w:rsidR="00F11FA4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richTextBox1</w:t>
            </w:r>
          </w:p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RichTextBox)</w:t>
            </w:r>
          </w:p>
        </w:tc>
        <w:tc>
          <w:tcPr>
            <w:tcW w:w="2126" w:type="dxa"/>
          </w:tcPr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Courier New, Regular, 11;</w:t>
            </w:r>
          </w:p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Script: Baltic;</w:t>
            </w:r>
          </w:p>
        </w:tc>
        <w:tc>
          <w:tcPr>
            <w:tcW w:w="2939" w:type="dxa"/>
          </w:tcPr>
          <w:p w:rsidR="002E52EF" w:rsidRPr="00060F88" w:rsidRDefault="00B24A0A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Atvaizduoti pradinių duomenų ir skaičiavimų turiniui</w:t>
            </w:r>
          </w:p>
        </w:tc>
      </w:tr>
      <w:tr w:rsidR="002E52EF" w:rsidRPr="00F56923" w:rsidTr="00F11FA4">
        <w:trPr>
          <w:jc w:val="center"/>
        </w:trPr>
        <w:tc>
          <w:tcPr>
            <w:tcW w:w="3823" w:type="dxa"/>
          </w:tcPr>
          <w:p w:rsidR="00F11FA4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textBox1</w:t>
            </w:r>
          </w:p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TextBox)</w:t>
            </w:r>
          </w:p>
        </w:tc>
        <w:tc>
          <w:tcPr>
            <w:tcW w:w="2126" w:type="dxa"/>
          </w:tcPr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Text: </w:t>
            </w:r>
            <w:r w:rsidR="00B73755" w:rsidRPr="00060F88">
              <w:rPr>
                <w:rFonts w:cs="Times New Roman"/>
                <w:szCs w:val="22"/>
              </w:rPr>
              <w:t>Įveskite norimą amžių</w:t>
            </w:r>
          </w:p>
          <w:p w:rsidR="002E52EF" w:rsidRPr="00060F88" w:rsidRDefault="008458FC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Times New Roman, Bold, 12</w:t>
            </w:r>
            <w:r w:rsidR="002E52EF" w:rsidRPr="00060F88">
              <w:rPr>
                <w:rFonts w:cs="Times New Roman"/>
                <w:szCs w:val="22"/>
              </w:rPr>
              <w:t>;</w:t>
            </w:r>
          </w:p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Script: Baltic;</w:t>
            </w:r>
          </w:p>
        </w:tc>
        <w:tc>
          <w:tcPr>
            <w:tcW w:w="2939" w:type="dxa"/>
          </w:tcPr>
          <w:p w:rsidR="002E52EF" w:rsidRPr="00060F88" w:rsidRDefault="00981A5C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Norimo amžiaus įvedimui</w:t>
            </w:r>
          </w:p>
        </w:tc>
      </w:tr>
      <w:tr w:rsidR="002E52EF" w:rsidRPr="00F56923" w:rsidTr="00F11FA4">
        <w:trPr>
          <w:jc w:val="center"/>
        </w:trPr>
        <w:tc>
          <w:tcPr>
            <w:tcW w:w="3823" w:type="dxa"/>
          </w:tcPr>
          <w:p w:rsidR="00F11FA4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label1</w:t>
            </w:r>
          </w:p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Label)</w:t>
            </w:r>
          </w:p>
        </w:tc>
        <w:tc>
          <w:tcPr>
            <w:tcW w:w="2126" w:type="dxa"/>
          </w:tcPr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Text: </w:t>
            </w:r>
            <w:r w:rsidR="008458FC" w:rsidRPr="00060F88">
              <w:rPr>
                <w:rFonts w:cs="Times New Roman"/>
                <w:szCs w:val="22"/>
              </w:rPr>
              <w:t>Pranešimas</w:t>
            </w:r>
          </w:p>
          <w:p w:rsidR="008458FC" w:rsidRPr="00060F88" w:rsidRDefault="008458FC" w:rsidP="008458FC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Courier New, Bold, 11;</w:t>
            </w:r>
          </w:p>
          <w:p w:rsidR="002E52EF" w:rsidRPr="00060F88" w:rsidRDefault="008458FC" w:rsidP="008458FC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Script: Baltic;</w:t>
            </w:r>
          </w:p>
          <w:p w:rsidR="0036692B" w:rsidRPr="00060F88" w:rsidRDefault="0036692B" w:rsidP="008458FC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ForeColor: Highlight</w:t>
            </w:r>
          </w:p>
        </w:tc>
        <w:tc>
          <w:tcPr>
            <w:tcW w:w="2939" w:type="dxa"/>
          </w:tcPr>
          <w:p w:rsidR="002E52EF" w:rsidRPr="00060F88" w:rsidRDefault="00D73D90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Spausdina pranešimus apie programos veikimą.</w:t>
            </w:r>
          </w:p>
        </w:tc>
      </w:tr>
      <w:tr w:rsidR="002E52EF" w:rsidRPr="00F56923" w:rsidTr="00F11FA4">
        <w:trPr>
          <w:jc w:val="center"/>
        </w:trPr>
        <w:tc>
          <w:tcPr>
            <w:tcW w:w="3823" w:type="dxa"/>
          </w:tcPr>
          <w:p w:rsidR="00F11FA4" w:rsidRPr="00060F88" w:rsidRDefault="00F11FA4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menuStrip1</w:t>
            </w:r>
          </w:p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MenuStrip)</w:t>
            </w:r>
          </w:p>
        </w:tc>
        <w:tc>
          <w:tcPr>
            <w:tcW w:w="2126" w:type="dxa"/>
          </w:tcPr>
          <w:p w:rsidR="002E52EF" w:rsidRPr="00060F88" w:rsidRDefault="00BC2F33" w:rsidP="00553E63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Font: </w:t>
            </w:r>
            <w:r w:rsidR="00553E63" w:rsidRPr="00060F88">
              <w:rPr>
                <w:rFonts w:cs="Times New Roman"/>
                <w:szCs w:val="22"/>
              </w:rPr>
              <w:t>Standartiniai nustatymai</w:t>
            </w:r>
          </w:p>
        </w:tc>
        <w:tc>
          <w:tcPr>
            <w:tcW w:w="2939" w:type="dxa"/>
          </w:tcPr>
          <w:p w:rsidR="002E52EF" w:rsidRPr="00060F88" w:rsidRDefault="00765F70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Naudojamas meniu punktų, kurie bus naudojami programos veikimo metu, išdėstymui.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failasToolStripMenuItem</w:t>
            </w:r>
          </w:p>
          <w:p w:rsidR="00B24A0A" w:rsidRPr="00060F88" w:rsidRDefault="003529D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Failas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2E4FD7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Meniu punktas, </w:t>
            </w:r>
            <w:r w:rsidR="00D25154" w:rsidRPr="00060F88">
              <w:rPr>
                <w:rFonts w:cs="Times New Roman"/>
                <w:szCs w:val="22"/>
              </w:rPr>
              <w:t>kuriame yra mygtukai duomenų nuskaitymui ir programos darbo baigimui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ivestiToolStripMenuItem</w:t>
            </w:r>
          </w:p>
          <w:p w:rsidR="00B24A0A" w:rsidRPr="00060F88" w:rsidRDefault="003529D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nuskaityti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Failas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 duomenims iš failo nuskaityti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lastRenderedPageBreak/>
              <w:t>baigtiToolStripMenuItem</w:t>
            </w:r>
          </w:p>
          <w:p w:rsidR="00B24A0A" w:rsidRPr="00060F88" w:rsidRDefault="003529D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baigti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Baigti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2E4FD7" w:rsidP="002E4FD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baigiantis darbą su programa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skaičiavimasToolStripMenuItem</w:t>
            </w:r>
          </w:p>
          <w:p w:rsidR="00B24A0A" w:rsidRPr="00060F88" w:rsidRDefault="003529DE" w:rsidP="00B24A0A">
            <w:pPr>
              <w:pStyle w:val="Lentelscels"/>
              <w:rPr>
                <w:rFonts w:cs="Times New Roman"/>
                <w:b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Skaičiavimas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5B6AD8" w:rsidP="002E4FD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</w:t>
            </w:r>
            <w:r w:rsidR="002E4FD7" w:rsidRPr="00060F88">
              <w:rPr>
                <w:rFonts w:cs="Times New Roman"/>
                <w:szCs w:val="22"/>
              </w:rPr>
              <w:t>, kuriame yra mygtukai skaičiavimams, spausdinimui, naujų žaidėjų pridėjimui ir saugojimui .csv failą atlikti.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skaiciuotiToolStripMenuItem</w:t>
            </w:r>
          </w:p>
          <w:p w:rsidR="00B24A0A" w:rsidRPr="00060F88" w:rsidRDefault="003529D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skaiciuoti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Skaičiuoti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2E4FD7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 skaičiavimams atlikti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spausdintiToolStripMenuItem</w:t>
            </w:r>
          </w:p>
          <w:p w:rsidR="00B24A0A" w:rsidRPr="00060F88" w:rsidRDefault="003529D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print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Spausdinti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D7382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 gautiems rezultatams atspaudinti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naujiZaidejaiToolStripMenuItem</w:t>
            </w:r>
          </w:p>
          <w:p w:rsidR="00B24A0A" w:rsidRPr="00060F88" w:rsidRDefault="003529D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pridėtiNaujų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Nauji žaidėjai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D7382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pridedantis naujus žaidėjus iš failo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issaugotiToolStripMenuItem</w:t>
            </w:r>
          </w:p>
          <w:p w:rsidR="00B24A0A" w:rsidRPr="00060F88" w:rsidRDefault="003529D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išsaugoti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Išsaugoti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FA46D2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leidžiantis išsaugoti rezultatus į .csv failą.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pagalbaToolStripMenuItem</w:t>
            </w:r>
          </w:p>
          <w:p w:rsidR="00B24A0A" w:rsidRPr="00060F88" w:rsidRDefault="003529D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Pagalba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935D7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turintis mygtukus, kurie atvaizduoja nurodymus vartotojui ir naudojimo sąlygas.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nurodymaiVartotojuiToolStripMenuItem </w:t>
            </w:r>
            <w:r w:rsidR="003529DE" w:rsidRPr="00060F88">
              <w:rPr>
                <w:rFonts w:cs="Times New Roman"/>
                <w:szCs w:val="22"/>
              </w:rPr>
              <w:t>(tipas ToolStripMenu</w:t>
            </w:r>
            <w:r w:rsidR="003529DE">
              <w:rPr>
                <w:rFonts w:cs="Times New Roman"/>
                <w:szCs w:val="22"/>
              </w:rPr>
              <w:t>Item</w:t>
            </w:r>
            <w:r w:rsidR="003529DE"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Nurodymai vartotojui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935D7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spausdinantis nurodymus vartotojui.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naudojimoSalygosToolStripMenuItem </w:t>
            </w:r>
            <w:r w:rsidR="003529DE" w:rsidRPr="00060F88">
              <w:rPr>
                <w:rFonts w:cs="Times New Roman"/>
                <w:szCs w:val="22"/>
              </w:rPr>
              <w:t>(tipas ToolStripMenu</w:t>
            </w:r>
            <w:r w:rsidR="003529DE">
              <w:rPr>
                <w:rFonts w:cs="Times New Roman"/>
                <w:szCs w:val="22"/>
              </w:rPr>
              <w:t>Item</w:t>
            </w:r>
            <w:r w:rsidR="003529DE"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Naudojimo sąlygos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935D7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spausdinantis naudojimo sąlygas.</w:t>
            </w:r>
          </w:p>
        </w:tc>
      </w:tr>
    </w:tbl>
    <w:p w:rsidR="00AE71E2" w:rsidRPr="00AE71E2" w:rsidRDefault="00AE71E2" w:rsidP="00EB3A00">
      <w:pPr>
        <w:ind w:firstLine="0"/>
      </w:pPr>
    </w:p>
    <w:p w:rsidR="00990D35" w:rsidRDefault="00990D35" w:rsidP="00990D35">
      <w:pPr>
        <w:pStyle w:val="Heading2"/>
      </w:pPr>
      <w:bookmarkStart w:id="12" w:name="_Toc478646321"/>
      <w:r>
        <w:t>Programos vartotojo vadovas</w:t>
      </w:r>
      <w:bookmarkEnd w:id="12"/>
    </w:p>
    <w:p w:rsidR="00990D35" w:rsidRDefault="00990D35" w:rsidP="00990D35"/>
    <w:p w:rsidR="00981A5C" w:rsidRPr="00060F88" w:rsidRDefault="00981A5C" w:rsidP="00E27EA1">
      <w:pPr>
        <w:pStyle w:val="ListParagraph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Atsidarę programą, spauskite Failas - &gt; Įvesti. Pasirinkite failus, iš kurių norite nuskaityti duomenis.</w:t>
      </w:r>
    </w:p>
    <w:p w:rsidR="00981A5C" w:rsidRPr="00060F88" w:rsidRDefault="00981A5C" w:rsidP="00E27EA1">
      <w:pPr>
        <w:pStyle w:val="ListParagraph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Į teksto lauką (pavadinimu „Įveskite norimą amžių“) įveskite amžių, už kurį vyresnius krepšininkus norite pašalinti.</w:t>
      </w:r>
    </w:p>
    <w:p w:rsidR="00981A5C" w:rsidRPr="00060F88" w:rsidRDefault="00981A5C" w:rsidP="00E27EA1">
      <w:pPr>
        <w:pStyle w:val="ListParagraph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Spaus</w:t>
      </w:r>
      <w:r w:rsidR="00501F32" w:rsidRPr="00060F88">
        <w:rPr>
          <w:sz w:val="24"/>
        </w:rPr>
        <w:t>kite Skaičiavimas -&gt; Skaičiuoti.</w:t>
      </w:r>
      <w:r w:rsidR="00CB1024" w:rsidRPr="00060F88">
        <w:rPr>
          <w:sz w:val="24"/>
        </w:rPr>
        <w:t xml:space="preserve"> Bus atlikti skaičiavimai su pradiniais duomenimis.</w:t>
      </w:r>
    </w:p>
    <w:p w:rsidR="00501F32" w:rsidRPr="00060F88" w:rsidRDefault="00501F32" w:rsidP="00E27EA1">
      <w:pPr>
        <w:pStyle w:val="ListParagraph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Spauskite Skaičiavimas -&gt; Spausdinti.</w:t>
      </w:r>
      <w:r w:rsidR="00060F88" w:rsidRPr="00060F88">
        <w:rPr>
          <w:sz w:val="24"/>
        </w:rPr>
        <w:t xml:space="preserve"> Ekrane bus atvaizduoti </w:t>
      </w:r>
      <w:r w:rsidR="00060F88">
        <w:rPr>
          <w:sz w:val="24"/>
        </w:rPr>
        <w:t>skaičiavimų rezultatai.</w:t>
      </w:r>
    </w:p>
    <w:p w:rsidR="00501F32" w:rsidRPr="00060F88" w:rsidRDefault="00501F32" w:rsidP="00E27EA1">
      <w:pPr>
        <w:pStyle w:val="ListParagraph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Spauskite Skaičiavimas -&gt; Nauji žaidėjai.</w:t>
      </w:r>
      <w:r w:rsidR="00D25120">
        <w:rPr>
          <w:sz w:val="24"/>
        </w:rPr>
        <w:t xml:space="preserve"> Prie gautų duomenų bus pridėti nauji žaidėjai, išlaikant rikiavimo tvarką. Ekrane nesimatys jokių pakitimų.</w:t>
      </w:r>
    </w:p>
    <w:p w:rsidR="00501F32" w:rsidRPr="00060F88" w:rsidRDefault="00501F32" w:rsidP="00E27EA1">
      <w:pPr>
        <w:pStyle w:val="ListParagraph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Vėl spauskite Skaičiavimas -&gt; Spausdinti.</w:t>
      </w:r>
      <w:r w:rsidR="00D25120">
        <w:rPr>
          <w:sz w:val="24"/>
        </w:rPr>
        <w:t xml:space="preserve"> Masyvas su naujais žaidėjais bus atspausdintas ekrane.</w:t>
      </w:r>
    </w:p>
    <w:p w:rsidR="00940D94" w:rsidRDefault="00CB1024" w:rsidP="00940D94">
      <w:pPr>
        <w:pStyle w:val="ListParagraph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Spauski</w:t>
      </w:r>
      <w:r w:rsidR="00D25120">
        <w:rPr>
          <w:sz w:val="24"/>
        </w:rPr>
        <w:t>te Skaičiavimas -&gt; Išsaugoti. Pasirinkite arba sukurkite naują .csv failą ir rezultatų masyvas bus išsaugotas jame.</w:t>
      </w:r>
    </w:p>
    <w:p w:rsidR="00CB1024" w:rsidRDefault="00940D94" w:rsidP="00940D94">
      <w:pPr>
        <w:pStyle w:val="ListParagraph"/>
        <w:numPr>
          <w:ilvl w:val="0"/>
          <w:numId w:val="3"/>
        </w:numPr>
        <w:ind w:left="426"/>
        <w:rPr>
          <w:sz w:val="24"/>
        </w:rPr>
      </w:pPr>
      <w:r w:rsidRPr="00940D94">
        <w:rPr>
          <w:sz w:val="24"/>
        </w:rPr>
        <w:t>Jei norite gauti nurodymus vartotojui, spauskite Pagalba -&gt; Nurodymai vartotojui</w:t>
      </w:r>
      <w:r>
        <w:rPr>
          <w:sz w:val="24"/>
        </w:rPr>
        <w:t>. Naujame lange matysite nuorodas kaip naudotis programa.</w:t>
      </w:r>
    </w:p>
    <w:p w:rsidR="00990D35" w:rsidRPr="00BA6C27" w:rsidRDefault="00940D94" w:rsidP="00BA6C27">
      <w:pPr>
        <w:pStyle w:val="ListParagraph"/>
        <w:numPr>
          <w:ilvl w:val="0"/>
          <w:numId w:val="3"/>
        </w:numPr>
        <w:ind w:left="426"/>
        <w:rPr>
          <w:sz w:val="24"/>
        </w:rPr>
      </w:pPr>
      <w:r w:rsidRPr="00940D94">
        <w:rPr>
          <w:sz w:val="24"/>
        </w:rPr>
        <w:t>Norėdami peržiūrėti naudojimo sąlygas, spauskite Pagalba -&gt; Naudojimo sąlygos.</w:t>
      </w:r>
    </w:p>
    <w:p w:rsidR="00990D35" w:rsidRDefault="00990D35" w:rsidP="00990D35">
      <w:pPr>
        <w:pStyle w:val="Heading2"/>
      </w:pPr>
      <w:bookmarkStart w:id="13" w:name="_Toc478646322"/>
      <w:r w:rsidRPr="00844988">
        <w:lastRenderedPageBreak/>
        <w:t>Programos tekstas</w:t>
      </w:r>
      <w:bookmarkEnd w:id="13"/>
    </w:p>
    <w:p w:rsidR="00FC657D" w:rsidRDefault="00FC657D" w:rsidP="00FC657D"/>
    <w:p w:rsidR="00FC657D" w:rsidRPr="009253E0" w:rsidRDefault="00FC657D" w:rsidP="00AB5616">
      <w:pPr>
        <w:ind w:firstLine="0"/>
        <w:rPr>
          <w:rFonts w:ascii="Consolas" w:hAnsi="Consolas" w:cs="Consolas"/>
          <w:b/>
          <w:color w:val="0000FF"/>
          <w:sz w:val="19"/>
          <w:szCs w:val="19"/>
          <w:lang w:eastAsia="lt-LT"/>
        </w:rPr>
      </w:pPr>
      <w:r w:rsidRPr="009253E0">
        <w:rPr>
          <w:b/>
        </w:rPr>
        <w:t>Klasė Krepsininkas: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L2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VP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Amžius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Ūgis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Krepsininkas(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vrdpav,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ug)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VP = vrdpav;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Amžius = amz;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Ūgis = ug;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ToString()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eilute;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eilute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{0, -20}    {1, 2}     {2, 5:f}"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VP, Amžius, Ūgis);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eilute;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&lt;=(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k2)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.Compare(k1.VP, k2.VP,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.CurrentCulture);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((k1.Amžius &lt; k2.Amžius) || (k1.Amžius == k2.Amžius &amp;&amp; p &lt; 0));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&gt;=(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k2)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.Compare(k1.VP, k2.VP,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.CurrentCulture);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((k1.Amžius &gt; k2.Amžius) || (k1.Amžius == k2.Amžius &amp;&amp; p &gt; 0));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k2)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.Compare(k1.VP, k2.VP,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.CurrentCulture);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(p == 0 &amp;&amp; k1.Amžius == k2.Amžius &amp;&amp; k1.Ūgis == k2.Ūgis);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!=(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k2)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.Compare(k1.VP, k2.VP,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.CurrentCulture);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(p != 0 || k1.Amžius != k2.Amžius || k1.Ūgis != k2.Ūgis);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731267" w:rsidRDefault="00731267">
      <w:pPr>
        <w:ind w:firstLine="0"/>
        <w:jc w:val="left"/>
        <w:rPr>
          <w:rFonts w:ascii="Consolas" w:hAnsi="Consolas" w:cs="Consolas"/>
          <w:color w:val="0000FF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br w:type="page"/>
      </w:r>
    </w:p>
    <w:p w:rsidR="00FC657D" w:rsidRDefault="00FC657D" w:rsidP="0080471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FF"/>
          <w:sz w:val="19"/>
          <w:szCs w:val="19"/>
          <w:lang w:eastAsia="lt-LT"/>
        </w:rPr>
      </w:pPr>
    </w:p>
    <w:p w:rsidR="00FC657D" w:rsidRPr="007214CF" w:rsidRDefault="00AB5616" w:rsidP="00AB5616">
      <w:pPr>
        <w:ind w:firstLine="0"/>
        <w:rPr>
          <w:rFonts w:ascii="Consolas" w:hAnsi="Consolas" w:cs="Consolas"/>
          <w:b/>
          <w:color w:val="0000FF"/>
          <w:sz w:val="19"/>
          <w:szCs w:val="19"/>
          <w:lang w:eastAsia="lt-LT"/>
        </w:rPr>
      </w:pPr>
      <w:r w:rsidRPr="007214CF">
        <w:rPr>
          <w:b/>
        </w:rPr>
        <w:t>Programos tekstas: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System.ComponentModel;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System.Data;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System.Drawing;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System.Windows.Forms;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System.IO;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L2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Form1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Form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rez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"..\\..\\rez.txt"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naujokai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"..\\..\\Naujokai.txt"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nurodymai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"..\\..\\Nurodymai.txt"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salygos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"..\\..\\NaudojimoSąlygos.txt"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mokykla1;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mokykla2;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naujasKonteineris;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naujiKrepsininkai;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mokPav1;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mokPav2;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Vadybininkas;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Form1()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InitializeComponent();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print.Enabled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pridėtiNaujų.Enabled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išsaugoti.Enabled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.Exists(rez))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.Delete(rez);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Vykdo failų nuskaitymą.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nuskaityti_Click(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"Vyksta duomenų įvedimas. Laukite."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openFileDialog1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openFileDialog1.Filter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"txt files (*.txt)|*.txt|All files (*.*)|*.*"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openFileDialog1.Title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"Pasirinkite pirmąjį duomenų failą"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result = openFileDialog1.ShowDialog();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(result ==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.OK)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fv = openFileDialog1.FileName;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mokykla1 = Skaityti(fv,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mokPav1);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openFileDialog2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openFileDialog2.Filter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"txt files (*.txt)|*.txt|All files (*.*)|*.*"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openFileDialog2.Title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"Pasirinkite antrąjį duomenų failą"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result2 = openFileDialog2.ShowDialog();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(result2 ==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.OK)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fv = openFileDialog2.FileName;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mokykla2 = Skaityti(fv,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mokPav2);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mokykla1, mokPav1,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"Pradiniai pirmos mokyklos duomenys:"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mokykla2, mokPav2,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"Pradiniai antros mokyklos duomenys:"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naujasKonteineris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.ReadAllText(rez);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richTextBox1.Text = x;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nuskaityti.Enabled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"Duomenys įvesti ir atspausdinti,\ngalima skaičiuoti."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Vykdo skaičiavimus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skaiciuoti_Click(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"Vykdomi skaičiavimai"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amzVid1 = AmziausVidurkis(mokykla1);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"Amžiaus vidurkis pirmoje ({0})"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mokykloje yra: {1, 5:f} m."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mokPav1, amzVid1));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amzVid2 = AmziausVidurkis(mokykla2);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"Amžiaus vidurkis antroje ({0})"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mokykloje yra: {1, 5:f} m.\n"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mokPav2, amzVid2));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ugioVid1 = ŪgioVidurkis(mokykla1);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"Ūgio vidurkis pirmoje ({0})"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mokykloje yra: {1, 5:f} m."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mokPav1, ugioVid1));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ugioVid2 = ŪgioVidurkis(mokykla2);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"Ūgio vidurkis antroje ({0})"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mokykloje yra: {1, 5:f} m.\n"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mokPav2, ugioVid2));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vidur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Math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.Round(((ugioVid1 + ugioVid2) / 2), 2);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UgisDidesnisUzVidurki(mokykla1, naujasKonteineris, vidur);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UgisDidesnisUzVidurki(mokykla2, naujasKonteineris, vidur);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"Konteineris studentų, kurių ūgis didesnis už vidurkį:"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Rikiuoti(naujasKonteineris);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"Surikiuotas konteineris:"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.Parse(textBox1.Text);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Šalinti(naujasKonteineris, amz);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"Pašalinti moksleiviai, kurių amžius didesnis už nurodytą:"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print.Enabled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"Skaičiavimai atlikti,\ngalima spausdinti."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pridėtiNaujų.Enabled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print_Click(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.ReadAllText(rez);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richTextBox1.Text = x;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"Duomenys atspausdinti."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Prideda naujus žaidėjus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pridėtiNaujų_Click(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"Pridedami nauji krepšininkai."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naujiKrepsininkai = Skaityti(naujokai,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Vadybininkas);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naujiKrepsininkai.Count;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naujiKrepsininkai[i];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ind = RastiIndeksą(naujasKonteineris, krep);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naujasKonteineris.Insert(ind, krep);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Vadybininkas,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"Sąrašas su"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pridėtais naujais krepšininkais:"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"Duomenys pridėti,\ngalima spausdinti."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išsaugoti.Enabled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pridėtiNaujų.Enabled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Leidžia saugoti rezultatus į .csv failą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išsaugoti_Click(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"Krepšininkai spausdinami į .csv failą."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SaveFileDialog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saveFileDialog1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SaveFileDialog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saveFileDialog1.Filter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"CSV|*.csv"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saveFileDialog1.Title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"Pasirinkite .csv failą, į kurį norite"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spausdinti"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result = saveFileDialog1.ShowDialog();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(result ==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.OK)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fv = saveFileDialog1.FileName;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.Exists(fv))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.Delete(fv);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SpausdintiĮCSVFailą(fv,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"Spausdinimas į .csv failą:"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"Krepšininkai atspaudinti į .csv failą."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nurodymus vartotojui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nurodymaiVartotojuiToolStripMenuItem_Click(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.ReadAllText(nurodymai);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.Show(x);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naudojimo sąlygas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naudojimoSąlygosToolStripMenuItem_Click(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.ReadAllText(salygos);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.Show(x);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Išvalo teksto lauką ant jo paspaudus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textBox1_MouseClick(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MouseEventArgs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Baigia programos darbą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baigti_Click(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Close();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Rikiuoja duomenis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Rikiuoti(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A)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bk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(bk)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bk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j = A.Count - 1; j &gt; i; j--)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(A[j] &lt;= A[j - 1])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bk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A[j];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A[j] = A[j - 1];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A[j - 1] = krep;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i++;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Šalina duomenis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amz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Šalinti(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A,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A.Count;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(A[i].Amžius &gt; amz)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A.Remove(A[i]);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i--;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į .csv failą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fw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pav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antraste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SpausdintiĮCSVFailą(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fw,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kont,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antraste)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.Open(fw,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.Append)))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(kont.Count &gt; 0)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";"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antraste);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";"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pav);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{0, -5} ; {1, -20} ; {2, -8} ; {3, -6} 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"Nr."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"Vardas Pavardė"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"Amžius"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"Ūgis"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kont[i];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{0, -3} ; {1, -20} ; {2, 3:d} ; {3, 5:f} 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(i + 1).ToString(), krep.VP, krep.Amžius, krep.Ūgis);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"Studentų konteineris tuščias!\n"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Randa įterpiamų krepšininkų indeksus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krep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RastiIndeksą(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A,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ind = A.Count;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A.Count;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(krep &lt;= A[i])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ind = i;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ind;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Formuoja naują konteinerį iš krepšininkų, kurių ūgis didesnis už vidurkį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kont1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Pirmas konteineris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kont2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Antras 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naujas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Trečias 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UgisDidesnisUzVidurki(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kont,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naujas,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ugis)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(kont[i].Ūgis &gt; ugis)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naujas.Add(kont[i]);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Randa krepšininkų amžiaus vidurkį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Konteineris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Amžiaus vidurkis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&lt;/returns&gt;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AmziausVidurkis(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kont)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= 0;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suma += kont[i].Amžius;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/ kont.Count;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Randa krepšininkų ūgio vidurkį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Konteineris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Ūgio vidurkis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&lt;/returns&gt;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ŪgioVidurkis(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kont)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= 0;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suma += kont[i].Ūgis;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/ kont.Count;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Failų nuskaitymas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fr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pav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Skaityti(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fr,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konteineris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(fr,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Encoding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.GetEncoding(1257)))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line;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line = reader.ReadLine();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pav = line;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((line = reader.ReadLine()) !=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parts = line.Split(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';'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pavVrd = parts[0];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.Parse(parts[1]);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.Parse(parts[2]);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(pavVrd, amz, ug);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        konteineris.Add(krep);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konteineris;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rezultatus į failus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fw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pav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antraste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Spausdinti(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fw,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kont,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antraste)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virsus =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Nr. Pavardė ir vardas     Amžius    Ūgis 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.Open(fw,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.Append)))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(kont.Count &gt; 0)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fr.WriteLine(antraste);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fr.WriteLine(pav);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fr.WriteLine(virsus);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kont[i];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"{0, 3} {1}"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i + 1, krep.ToString());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"Studentų konteineris tuščias!\n"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tekstą į failus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rez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x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SpausdintiTeksta(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fw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.Open(rez,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.Append)))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fw.WriteLine(x);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1F3B6F" w:rsidRDefault="00731267" w:rsidP="00731267">
      <w:pPr>
        <w:ind w:firstLine="0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990D35" w:rsidRPr="00C66E8D" w:rsidRDefault="001F3B6F" w:rsidP="00C66E8D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br w:type="page"/>
      </w:r>
    </w:p>
    <w:p w:rsidR="00990D35" w:rsidRDefault="00990D35" w:rsidP="00990D35">
      <w:pPr>
        <w:pStyle w:val="Heading2"/>
      </w:pPr>
      <w:bookmarkStart w:id="14" w:name="_Toc478646323"/>
      <w:r w:rsidRPr="00844988">
        <w:lastRenderedPageBreak/>
        <w:t>Pradiniai duomenys ir rezultatai</w:t>
      </w:r>
      <w:bookmarkEnd w:id="14"/>
    </w:p>
    <w:p w:rsidR="006F1AF4" w:rsidRDefault="006F1AF4" w:rsidP="006F1AF4"/>
    <w:p w:rsidR="00523E48" w:rsidRDefault="00EF2343" w:rsidP="00983E6D">
      <w:pPr>
        <w:ind w:firstLine="0"/>
      </w:pPr>
      <w:r>
        <w:t>Pradiniai duomenys nr. 1:</w:t>
      </w:r>
    </w:p>
    <w:p w:rsidR="000411F3" w:rsidRDefault="00FE25EF" w:rsidP="00FE25EF">
      <w:pPr>
        <w:ind w:firstLine="0"/>
      </w:pPr>
      <w:r>
        <w:rPr>
          <w:noProof/>
          <w:lang w:val="en-US"/>
        </w:rPr>
        <w:drawing>
          <wp:inline distT="0" distB="0" distL="0" distR="0" wp14:anchorId="46CEE7E0" wp14:editId="0AA25CBD">
            <wp:extent cx="2910178" cy="1872283"/>
            <wp:effectExtent l="0" t="0" r="5080" b="0"/>
            <wp:docPr id="41" name="Paveikslėlis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6867" cy="18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0F82451" wp14:editId="6A9603B3">
            <wp:extent cx="2920215" cy="1876508"/>
            <wp:effectExtent l="0" t="0" r="0" b="0"/>
            <wp:docPr id="42" name="Paveikslėlis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3343" cy="19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C9" w:rsidRDefault="00011FC9" w:rsidP="00011FC9">
      <w:pPr>
        <w:ind w:firstLine="0"/>
      </w:pPr>
    </w:p>
    <w:p w:rsidR="00EF2343" w:rsidRDefault="00EF2343" w:rsidP="00983E6D">
      <w:pPr>
        <w:ind w:firstLine="0"/>
      </w:pPr>
      <w:r>
        <w:t>Rezultatai nr. 1:</w:t>
      </w:r>
    </w:p>
    <w:p w:rsidR="004C1CB6" w:rsidRDefault="004C1CB6" w:rsidP="004C1CB6">
      <w:pPr>
        <w:ind w:firstLine="0"/>
      </w:pPr>
      <w:r>
        <w:rPr>
          <w:noProof/>
          <w:lang w:val="en-US"/>
        </w:rPr>
        <w:drawing>
          <wp:inline distT="0" distB="0" distL="0" distR="0" wp14:anchorId="3701B17B" wp14:editId="7D06DDB4">
            <wp:extent cx="5948056" cy="4850296"/>
            <wp:effectExtent l="0" t="0" r="0" b="7620"/>
            <wp:docPr id="45" name="Paveikslėlis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0718" cy="49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B6" w:rsidRDefault="004C1CB6" w:rsidP="004C1CB6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286D2D4" wp14:editId="0C8DEC07">
            <wp:extent cx="6004184" cy="7013050"/>
            <wp:effectExtent l="0" t="0" r="0" b="0"/>
            <wp:docPr id="46" name="Paveikslėlis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9792" cy="71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3" w:rsidRDefault="00EF2343" w:rsidP="00A44658">
      <w:pPr>
        <w:ind w:firstLine="0"/>
      </w:pPr>
    </w:p>
    <w:p w:rsidR="00EF2343" w:rsidRDefault="00EF2343" w:rsidP="006F1AF4">
      <w:r>
        <w:t>Pradiniai duomenys nr. 2:</w:t>
      </w:r>
    </w:p>
    <w:p w:rsidR="00FE25EF" w:rsidRDefault="00FE25EF" w:rsidP="00FE25EF">
      <w:pPr>
        <w:ind w:firstLine="0"/>
      </w:pPr>
      <w:r>
        <w:rPr>
          <w:noProof/>
          <w:lang w:val="en-US"/>
        </w:rPr>
        <w:drawing>
          <wp:inline distT="0" distB="0" distL="0" distR="0" wp14:anchorId="3EAFFD3A" wp14:editId="00927D6E">
            <wp:extent cx="2903072" cy="1908313"/>
            <wp:effectExtent l="0" t="0" r="0" b="0"/>
            <wp:docPr id="43" name="Paveikslėlis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965" cy="19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7E5C67" wp14:editId="19ABC2EF">
            <wp:extent cx="2909623" cy="1912620"/>
            <wp:effectExtent l="0" t="0" r="5080" b="0"/>
            <wp:docPr id="44" name="Paveikslėlis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086" cy="19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58" w:rsidRDefault="00A44658">
      <w:pPr>
        <w:ind w:firstLine="0"/>
        <w:jc w:val="left"/>
      </w:pPr>
      <w:r>
        <w:br w:type="page"/>
      </w:r>
    </w:p>
    <w:p w:rsidR="00EF2343" w:rsidRDefault="00EF2343" w:rsidP="006F1AF4"/>
    <w:p w:rsidR="00EF2343" w:rsidRDefault="00EF2343" w:rsidP="006F1AF4">
      <w:r>
        <w:t>Rezultatai nr. 2:</w:t>
      </w:r>
    </w:p>
    <w:p w:rsidR="006F1AF4" w:rsidRDefault="009226D3" w:rsidP="009226D3">
      <w:pPr>
        <w:ind w:firstLine="0"/>
      </w:pPr>
      <w:r>
        <w:rPr>
          <w:noProof/>
          <w:lang w:val="en-US"/>
        </w:rPr>
        <w:drawing>
          <wp:inline distT="0" distB="0" distL="0" distR="0" wp14:anchorId="5B221EFE" wp14:editId="3026F912">
            <wp:extent cx="4794250" cy="3691489"/>
            <wp:effectExtent l="0" t="0" r="6350" b="4445"/>
            <wp:docPr id="27" name="Paveikslėli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6606" cy="37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6D" w:rsidRDefault="009226D3" w:rsidP="002B7EB1">
      <w:pPr>
        <w:ind w:firstLine="0"/>
        <w:sectPr w:rsidR="00EE0A6D" w:rsidSect="00291C8F">
          <w:pgSz w:w="11906" w:h="16838"/>
          <w:pgMar w:top="851" w:right="567" w:bottom="851" w:left="1418" w:header="567" w:footer="567" w:gutter="0"/>
          <w:cols w:space="720"/>
          <w:formProt w:val="0"/>
          <w:titlePg/>
        </w:sectPr>
      </w:pPr>
      <w:r>
        <w:rPr>
          <w:noProof/>
          <w:lang w:val="en-US"/>
        </w:rPr>
        <w:drawing>
          <wp:inline distT="0" distB="0" distL="0" distR="0" wp14:anchorId="63C622CA" wp14:editId="35E82EB1">
            <wp:extent cx="4794637" cy="5342677"/>
            <wp:effectExtent l="0" t="0" r="6350" b="0"/>
            <wp:docPr id="28" name="Paveikslėlis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4183" cy="537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6D" w:rsidRDefault="00EE0A6D" w:rsidP="00EE0A6D">
      <w:pPr>
        <w:ind w:left="-426" w:firstLine="0"/>
        <w:rPr>
          <w:noProof/>
          <w:lang w:eastAsia="lt-LT"/>
        </w:rPr>
      </w:pPr>
      <w:r>
        <w:rPr>
          <w:noProof/>
          <w:lang w:val="en-US"/>
        </w:rPr>
        <w:lastRenderedPageBreak/>
        <w:drawing>
          <wp:inline distT="0" distB="0" distL="0" distR="0" wp14:anchorId="6F254C92" wp14:editId="04F7675E">
            <wp:extent cx="10169719" cy="5064981"/>
            <wp:effectExtent l="0" t="0" r="3175" b="2540"/>
            <wp:docPr id="48" name="Diagrama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EE0A6D" w:rsidRDefault="00EE0A6D" w:rsidP="002B7EB1">
      <w:pPr>
        <w:ind w:firstLine="0"/>
      </w:pPr>
    </w:p>
    <w:p w:rsidR="00EE0A6D" w:rsidRDefault="00EE0A6D">
      <w:pPr>
        <w:ind w:firstLine="0"/>
        <w:jc w:val="left"/>
        <w:sectPr w:rsidR="00EE0A6D" w:rsidSect="00EE0A6D">
          <w:pgSz w:w="16838" w:h="11906" w:orient="landscape"/>
          <w:pgMar w:top="1418" w:right="851" w:bottom="567" w:left="851" w:header="567" w:footer="567" w:gutter="0"/>
          <w:cols w:space="720"/>
          <w:formProt w:val="0"/>
          <w:titlePg/>
          <w:docGrid w:linePitch="299"/>
        </w:sectPr>
      </w:pPr>
    </w:p>
    <w:p w:rsidR="00990D35" w:rsidRDefault="00990D35" w:rsidP="002B7EB1">
      <w:pPr>
        <w:ind w:firstLine="0"/>
        <w:jc w:val="left"/>
      </w:pPr>
    </w:p>
    <w:p w:rsidR="00413EA3" w:rsidRPr="0015714D" w:rsidRDefault="00532B31" w:rsidP="00413EA3">
      <w:pPr>
        <w:pStyle w:val="Heading1"/>
      </w:pPr>
      <w:bookmarkStart w:id="15" w:name="_Toc478646324"/>
      <w:r>
        <w:t>Paveldėjimas</w:t>
      </w:r>
      <w:r w:rsidR="00413EA3" w:rsidRPr="0015714D">
        <w:t xml:space="preserve"> (L</w:t>
      </w:r>
      <w:r>
        <w:t>3</w:t>
      </w:r>
      <w:r w:rsidR="00413EA3" w:rsidRPr="0015714D">
        <w:t>)</w:t>
      </w:r>
    </w:p>
    <w:p w:rsidR="00413EA3" w:rsidRPr="00844988" w:rsidRDefault="00413EA3" w:rsidP="00413EA3">
      <w:pPr>
        <w:pStyle w:val="Heading2"/>
      </w:pPr>
      <w:r w:rsidRPr="00844988">
        <w:t>Darb</w:t>
      </w:r>
      <w:r w:rsidRPr="00C87140">
        <w:t>o</w:t>
      </w:r>
      <w:r w:rsidRPr="00844988">
        <w:t xml:space="preserve"> užduotis</w:t>
      </w:r>
    </w:p>
    <w:p w:rsidR="00413EA3" w:rsidRDefault="00532B31" w:rsidP="00413EA3">
      <w:pPr>
        <w:ind w:firstLine="0"/>
      </w:pPr>
      <w:r>
        <w:rPr>
          <w:noProof/>
          <w:lang w:val="en-US"/>
        </w:rPr>
        <w:drawing>
          <wp:inline distT="0" distB="0" distL="0" distR="0" wp14:anchorId="776CF501" wp14:editId="68A99888">
            <wp:extent cx="5943600" cy="1389380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A3" w:rsidRDefault="00413EA3" w:rsidP="00413EA3"/>
    <w:p w:rsidR="00413EA3" w:rsidRDefault="00413EA3" w:rsidP="003418D3">
      <w:pPr>
        <w:pStyle w:val="Heading2"/>
      </w:pPr>
      <w:r>
        <w:t>Grafinės vartotojo sąsajos schema ir paveikslas</w:t>
      </w:r>
    </w:p>
    <w:p w:rsidR="00A9619C" w:rsidRPr="00A9619C" w:rsidRDefault="0078034D" w:rsidP="0078034D">
      <w:pPr>
        <w:ind w:firstLine="0"/>
      </w:pPr>
      <w:r>
        <w:t>Schema:</w:t>
      </w:r>
    </w:p>
    <w:p w:rsidR="00413EA3" w:rsidRDefault="003418D3" w:rsidP="00532B31">
      <w:pPr>
        <w:ind w:firstLine="0"/>
      </w:pPr>
      <w:r w:rsidRPr="003418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7F091E" wp14:editId="7C8DA527">
                <wp:simplePos x="0" y="0"/>
                <wp:positionH relativeFrom="leftMargin">
                  <wp:posOffset>1633220</wp:posOffset>
                </wp:positionH>
                <wp:positionV relativeFrom="paragraph">
                  <wp:posOffset>1847850</wp:posOffset>
                </wp:positionV>
                <wp:extent cx="747395" cy="246380"/>
                <wp:effectExtent l="0" t="0" r="14605" b="20320"/>
                <wp:wrapNone/>
                <wp:docPr id="79" name="Teksto lauk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395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EB089D" w:rsidRDefault="00527457" w:rsidP="003418D3">
                            <w:pPr>
                              <w:ind w:right="22"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28.6pt;margin-top:145.5pt;width:58.85pt;height:19.4pt;z-index:251714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" fillcolor="#d6e3bc [1302]" strokeweight=".5pt">
                <v:textbox>
                  <w:txbxContent>
                    <w:p w:rsidR="00527457" w:rsidRPr="00EB089D" w:rsidRDefault="00527457" w:rsidP="003418D3">
                      <w:pPr>
                        <w:ind w:right="22"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18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303C9E" wp14:editId="65924C1E">
                <wp:simplePos x="0" y="0"/>
                <wp:positionH relativeFrom="column">
                  <wp:posOffset>1082400</wp:posOffset>
                </wp:positionH>
                <wp:positionV relativeFrom="paragraph">
                  <wp:posOffset>2100580</wp:posOffset>
                </wp:positionV>
                <wp:extent cx="23495" cy="461010"/>
                <wp:effectExtent l="0" t="0" r="33655" b="15240"/>
                <wp:wrapNone/>
                <wp:docPr id="84" name="Tiesioji jungti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" cy="4610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Tiesioji jungtis 36" o:spid="_x0000_s1026" style="position:absolute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25pt,165.4pt" to="87.1pt,2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" strokecolor="black [3040]" strokeweight="1.5pt"/>
            </w:pict>
          </mc:Fallback>
        </mc:AlternateContent>
      </w:r>
      <w:r w:rsidRPr="003418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716C896" wp14:editId="2019FD4F">
                <wp:simplePos x="0" y="0"/>
                <wp:positionH relativeFrom="leftMargin">
                  <wp:posOffset>4281170</wp:posOffset>
                </wp:positionH>
                <wp:positionV relativeFrom="paragraph">
                  <wp:posOffset>1856740</wp:posOffset>
                </wp:positionV>
                <wp:extent cx="747395" cy="246380"/>
                <wp:effectExtent l="0" t="0" r="14605" b="20320"/>
                <wp:wrapNone/>
                <wp:docPr id="76" name="Teksto lauk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395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375D63" w:rsidRDefault="00527457" w:rsidP="003418D3">
                            <w:pPr>
                              <w:ind w:right="22" w:firstLine="0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label1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37.1pt;margin-top:146.2pt;width:58.85pt;height:19.4pt;z-index:251709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" fillcolor="#d6e3bc [1302]" strokeweight=".5pt">
                <v:textbox>
                  <w:txbxContent>
                    <w:p w:rsidR="00527457" w:rsidRPr="00375D63" w:rsidRDefault="00527457" w:rsidP="003418D3">
                      <w:pPr>
                        <w:ind w:right="22" w:firstLine="0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label1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18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CDC366" wp14:editId="79CDCF55">
                <wp:simplePos x="0" y="0"/>
                <wp:positionH relativeFrom="column">
                  <wp:posOffset>3721735</wp:posOffset>
                </wp:positionH>
                <wp:positionV relativeFrom="paragraph">
                  <wp:posOffset>2101215</wp:posOffset>
                </wp:positionV>
                <wp:extent cx="23495" cy="461010"/>
                <wp:effectExtent l="0" t="0" r="33655" b="15240"/>
                <wp:wrapNone/>
                <wp:docPr id="77" name="Tiesioji jungti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" cy="4610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Tiesioji jungtis 38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05pt,165.45pt" to="294.9pt,2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" strokecolor="black [3040]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E0F1597" wp14:editId="43BBFC60">
                <wp:simplePos x="0" y="0"/>
                <wp:positionH relativeFrom="leftMargin">
                  <wp:posOffset>3803015</wp:posOffset>
                </wp:positionH>
                <wp:positionV relativeFrom="paragraph">
                  <wp:posOffset>652780</wp:posOffset>
                </wp:positionV>
                <wp:extent cx="922020" cy="254000"/>
                <wp:effectExtent l="0" t="0" r="11430" b="12700"/>
                <wp:wrapNone/>
                <wp:docPr id="78" name="Teksto lauk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54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B00B69" w:rsidRDefault="00527457" w:rsidP="003418D3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B00B69">
                              <w:rPr>
                                <w:sz w:val="20"/>
                              </w:rPr>
                              <w:t>richTextBox1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99.45pt;margin-top:51.4pt;width:72.6pt;height:20pt;z-index:251712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" fillcolor="#d6e3bc [1302]" strokeweight=".5pt">
                <v:textbox>
                  <w:txbxContent>
                    <w:p w:rsidR="00527457" w:rsidRPr="00B00B69" w:rsidRDefault="00527457" w:rsidP="003418D3">
                      <w:pPr>
                        <w:ind w:firstLine="0"/>
                        <w:rPr>
                          <w:sz w:val="20"/>
                        </w:rPr>
                      </w:pPr>
                      <w:r w:rsidRPr="00B00B69">
                        <w:rPr>
                          <w:sz w:val="20"/>
                        </w:rPr>
                        <w:t>richTextBox1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18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514C66" wp14:editId="17ECBAB3">
                <wp:simplePos x="0" y="0"/>
                <wp:positionH relativeFrom="column">
                  <wp:posOffset>508635</wp:posOffset>
                </wp:positionH>
                <wp:positionV relativeFrom="paragraph">
                  <wp:posOffset>282575</wp:posOffset>
                </wp:positionV>
                <wp:extent cx="23495" cy="461010"/>
                <wp:effectExtent l="0" t="0" r="33655" b="15240"/>
                <wp:wrapNone/>
                <wp:docPr id="75" name="Tiesioji jungti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" cy="4610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Tiesioji jungtis 40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05pt,22.25pt" to="41.9pt,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" strokecolor="black [3040]" strokeweight="1.5pt"/>
            </w:pict>
          </mc:Fallback>
        </mc:AlternateContent>
      </w:r>
      <w:r w:rsidRPr="003418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8B84E7" wp14:editId="50765654">
                <wp:simplePos x="0" y="0"/>
                <wp:positionH relativeFrom="leftMargin">
                  <wp:posOffset>1289050</wp:posOffset>
                </wp:positionH>
                <wp:positionV relativeFrom="paragraph">
                  <wp:posOffset>742315</wp:posOffset>
                </wp:positionV>
                <wp:extent cx="922020" cy="246380"/>
                <wp:effectExtent l="0" t="0" r="11430" b="20320"/>
                <wp:wrapNone/>
                <wp:docPr id="74" name="Teksto lauk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EB089D" w:rsidRDefault="00527457" w:rsidP="003418D3">
                            <w:pPr>
                              <w:ind w:right="22"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menuStrip1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01.5pt;margin-top:58.45pt;width:72.6pt;height:19.4pt;z-index:251706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" fillcolor="#d6e3bc [1302]" strokeweight=".5pt">
                <v:textbox>
                  <w:txbxContent>
                    <w:p w:rsidR="00527457" w:rsidRPr="00EB089D" w:rsidRDefault="00527457" w:rsidP="003418D3">
                      <w:pPr>
                        <w:ind w:right="22"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menuStrip1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619C">
        <w:rPr>
          <w:noProof/>
          <w:lang w:val="en-US"/>
        </w:rPr>
        <w:drawing>
          <wp:inline distT="0" distB="0" distL="0" distR="0" wp14:anchorId="181DA5C4" wp14:editId="5105BA38">
            <wp:extent cx="5943600" cy="2964815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A3" w:rsidRDefault="00413EA3" w:rsidP="007D5E0E">
      <w:pPr>
        <w:ind w:firstLine="0"/>
      </w:pPr>
    </w:p>
    <w:p w:rsidR="008B469B" w:rsidRDefault="008B469B" w:rsidP="008B469B">
      <w:pPr>
        <w:ind w:firstLine="0"/>
      </w:pPr>
      <w:r>
        <w:t>Meniu punktai: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8B469B" w:rsidTr="00527457">
        <w:tc>
          <w:tcPr>
            <w:tcW w:w="3303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:rsidR="008B469B" w:rsidRDefault="008B469B" w:rsidP="00527457">
            <w:pPr>
              <w:ind w:firstLine="0"/>
            </w:pPr>
            <w:r>
              <w:t>Failas</w:t>
            </w:r>
          </w:p>
        </w:tc>
        <w:tc>
          <w:tcPr>
            <w:tcW w:w="3304" w:type="dxa"/>
            <w:shd w:val="clear" w:color="auto" w:fill="D9D9D9" w:themeFill="background1" w:themeFillShade="D9"/>
          </w:tcPr>
          <w:p w:rsidR="008B469B" w:rsidRDefault="008B469B" w:rsidP="00527457">
            <w:pPr>
              <w:ind w:firstLine="0"/>
            </w:pPr>
            <w:r>
              <w:t>Skaičiavimas</w:t>
            </w:r>
          </w:p>
        </w:tc>
        <w:tc>
          <w:tcPr>
            <w:tcW w:w="3304" w:type="dxa"/>
            <w:shd w:val="clear" w:color="auto" w:fill="D9D9D9" w:themeFill="background1" w:themeFillShade="D9"/>
          </w:tcPr>
          <w:p w:rsidR="008B469B" w:rsidRDefault="008B469B" w:rsidP="00527457">
            <w:pPr>
              <w:ind w:firstLine="0"/>
            </w:pPr>
            <w:r>
              <w:t>Pagalba</w:t>
            </w:r>
          </w:p>
        </w:tc>
      </w:tr>
      <w:tr w:rsidR="008B469B" w:rsidTr="00BB2FF0">
        <w:tc>
          <w:tcPr>
            <w:tcW w:w="3303" w:type="dxa"/>
            <w:tcBorders>
              <w:left w:val="single" w:sz="4" w:space="0" w:color="auto"/>
            </w:tcBorders>
          </w:tcPr>
          <w:p w:rsidR="008B469B" w:rsidRDefault="008B469B" w:rsidP="00527457">
            <w:pPr>
              <w:ind w:firstLine="0"/>
            </w:pPr>
            <w:r>
              <w:t>Įvesti</w:t>
            </w:r>
          </w:p>
        </w:tc>
        <w:tc>
          <w:tcPr>
            <w:tcW w:w="3304" w:type="dxa"/>
          </w:tcPr>
          <w:p w:rsidR="008B469B" w:rsidRDefault="008B469B" w:rsidP="00527457">
            <w:pPr>
              <w:ind w:firstLine="0"/>
            </w:pPr>
            <w:r>
              <w:t>Skaičiuoti</w:t>
            </w:r>
          </w:p>
        </w:tc>
        <w:tc>
          <w:tcPr>
            <w:tcW w:w="3304" w:type="dxa"/>
            <w:tcBorders>
              <w:bottom w:val="single" w:sz="4" w:space="0" w:color="auto"/>
            </w:tcBorders>
          </w:tcPr>
          <w:p w:rsidR="008B469B" w:rsidRDefault="00CE1292" w:rsidP="00527457">
            <w:pPr>
              <w:ind w:firstLine="0"/>
            </w:pPr>
            <w:r>
              <w:t>Informacija</w:t>
            </w:r>
          </w:p>
        </w:tc>
      </w:tr>
      <w:tr w:rsidR="008B469B" w:rsidTr="00BB2FF0">
        <w:tc>
          <w:tcPr>
            <w:tcW w:w="3303" w:type="dxa"/>
            <w:tcBorders>
              <w:left w:val="single" w:sz="4" w:space="0" w:color="auto"/>
              <w:bottom w:val="single" w:sz="4" w:space="0" w:color="auto"/>
            </w:tcBorders>
          </w:tcPr>
          <w:p w:rsidR="008B469B" w:rsidRDefault="008B469B" w:rsidP="00527457">
            <w:pPr>
              <w:ind w:firstLine="0"/>
            </w:pPr>
            <w:r>
              <w:t>Baigti</w:t>
            </w:r>
          </w:p>
        </w:tc>
        <w:tc>
          <w:tcPr>
            <w:tcW w:w="3304" w:type="dxa"/>
            <w:tcBorders>
              <w:bottom w:val="single" w:sz="4" w:space="0" w:color="auto"/>
            </w:tcBorders>
          </w:tcPr>
          <w:p w:rsidR="008B469B" w:rsidRDefault="008B469B" w:rsidP="00527457">
            <w:pPr>
              <w:ind w:firstLine="0"/>
            </w:pPr>
            <w:r>
              <w:t>Spausdinti</w:t>
            </w:r>
          </w:p>
        </w:tc>
        <w:tc>
          <w:tcPr>
            <w:tcW w:w="3304" w:type="dxa"/>
            <w:tcBorders>
              <w:bottom w:val="nil"/>
              <w:right w:val="nil"/>
            </w:tcBorders>
          </w:tcPr>
          <w:p w:rsidR="008B469B" w:rsidRDefault="008B469B" w:rsidP="00527457">
            <w:pPr>
              <w:ind w:firstLine="0"/>
            </w:pPr>
          </w:p>
        </w:tc>
      </w:tr>
    </w:tbl>
    <w:p w:rsidR="00981806" w:rsidRDefault="00981806" w:rsidP="007D5E0E">
      <w:pPr>
        <w:ind w:firstLine="0"/>
      </w:pPr>
    </w:p>
    <w:p w:rsidR="004861B3" w:rsidRDefault="004861B3" w:rsidP="007D5E0E">
      <w:pPr>
        <w:ind w:firstLine="0"/>
      </w:pPr>
      <w:r>
        <w:t>Paveikslas:</w:t>
      </w:r>
    </w:p>
    <w:p w:rsidR="00F310B7" w:rsidRDefault="00F310B7" w:rsidP="007D5E0E">
      <w:pPr>
        <w:ind w:firstLine="0"/>
      </w:pPr>
      <w:r>
        <w:rPr>
          <w:noProof/>
          <w:lang w:val="en-US"/>
        </w:rPr>
        <w:drawing>
          <wp:inline distT="0" distB="0" distL="0" distR="0" wp14:anchorId="6BD43D4A" wp14:editId="4FDCAF3C">
            <wp:extent cx="5011947" cy="250008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7900" cy="25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B7" w:rsidRDefault="00F310B7" w:rsidP="007D5E0E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47650485" wp14:editId="1029332D">
            <wp:extent cx="5943600" cy="2964815"/>
            <wp:effectExtent l="0" t="0" r="0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B7" w:rsidRDefault="00F310B7" w:rsidP="007D5E0E">
      <w:pPr>
        <w:ind w:firstLine="0"/>
      </w:pPr>
      <w:r>
        <w:rPr>
          <w:noProof/>
          <w:lang w:val="en-US"/>
        </w:rPr>
        <w:drawing>
          <wp:inline distT="0" distB="0" distL="0" distR="0" wp14:anchorId="1FD1D2AD" wp14:editId="232F2F9F">
            <wp:extent cx="5943600" cy="2964815"/>
            <wp:effectExtent l="0" t="0" r="0" b="69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B7" w:rsidRDefault="00F310B7" w:rsidP="007D5E0E">
      <w:pPr>
        <w:ind w:firstLine="0"/>
      </w:pPr>
      <w:r>
        <w:rPr>
          <w:noProof/>
          <w:lang w:val="en-US"/>
        </w:rPr>
        <w:drawing>
          <wp:inline distT="0" distB="0" distL="0" distR="0" wp14:anchorId="400D1C6F" wp14:editId="38D7B996">
            <wp:extent cx="5943600" cy="2964815"/>
            <wp:effectExtent l="0" t="0" r="0" b="698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48" w:rsidRDefault="00FE4D48" w:rsidP="007D5E0E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20359694" wp14:editId="1662E624">
            <wp:extent cx="5943600" cy="2964815"/>
            <wp:effectExtent l="0" t="0" r="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E0" w:rsidRDefault="00C014A1" w:rsidP="007D5E0E">
      <w:pPr>
        <w:ind w:firstLine="0"/>
      </w:pPr>
      <w:r>
        <w:rPr>
          <w:noProof/>
          <w:lang w:val="en-US"/>
        </w:rPr>
        <w:drawing>
          <wp:inline distT="0" distB="0" distL="0" distR="0" wp14:anchorId="7CBEE38C" wp14:editId="3D68A9D6">
            <wp:extent cx="5943600" cy="295973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48" w:rsidRDefault="00FE4D48" w:rsidP="007D5E0E">
      <w:pPr>
        <w:ind w:firstLine="0"/>
      </w:pPr>
    </w:p>
    <w:p w:rsidR="00413EA3" w:rsidRDefault="00413EA3" w:rsidP="00413EA3">
      <w:pPr>
        <w:pStyle w:val="Heading2"/>
      </w:pPr>
      <w:r>
        <w:t>Sąsajoje panaudotų komponentų keičiamos savybės</w:t>
      </w:r>
    </w:p>
    <w:p w:rsidR="00413EA3" w:rsidRDefault="00413EA3" w:rsidP="00AB3998">
      <w:pPr>
        <w:ind w:firstLine="0"/>
      </w:pP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4013"/>
        <w:gridCol w:w="2253"/>
        <w:gridCol w:w="2806"/>
      </w:tblGrid>
      <w:tr w:rsidR="00F10552" w:rsidRPr="00F56923" w:rsidTr="00F10552">
        <w:trPr>
          <w:jc w:val="center"/>
        </w:trPr>
        <w:tc>
          <w:tcPr>
            <w:tcW w:w="4013" w:type="dxa"/>
          </w:tcPr>
          <w:p w:rsidR="00F10552" w:rsidRPr="00336D40" w:rsidRDefault="00F10552" w:rsidP="00527457">
            <w:pPr>
              <w:pStyle w:val="Lentelsantrat"/>
            </w:pPr>
            <w:r>
              <w:t>Komponentas</w:t>
            </w:r>
          </w:p>
        </w:tc>
        <w:tc>
          <w:tcPr>
            <w:tcW w:w="2253" w:type="dxa"/>
          </w:tcPr>
          <w:p w:rsidR="00F10552" w:rsidRPr="00336D40" w:rsidRDefault="00F10552" w:rsidP="00527457">
            <w:pPr>
              <w:pStyle w:val="Lentelsantrat"/>
            </w:pPr>
            <w:r>
              <w:t>Savybė</w:t>
            </w:r>
          </w:p>
        </w:tc>
        <w:tc>
          <w:tcPr>
            <w:tcW w:w="2806" w:type="dxa"/>
          </w:tcPr>
          <w:p w:rsidR="00F10552" w:rsidRPr="00336D40" w:rsidRDefault="00F10552" w:rsidP="00527457">
            <w:pPr>
              <w:pStyle w:val="Lentelsantrat"/>
            </w:pPr>
            <w:r>
              <w:t>Reikšmė</w:t>
            </w:r>
          </w:p>
        </w:tc>
      </w:tr>
      <w:tr w:rsidR="005C54E5" w:rsidRPr="00F56923" w:rsidTr="00F10552">
        <w:trPr>
          <w:jc w:val="center"/>
        </w:trPr>
        <w:tc>
          <w:tcPr>
            <w:tcW w:w="4013" w:type="dxa"/>
          </w:tcPr>
          <w:p w:rsidR="005C54E5" w:rsidRPr="00336D40" w:rsidRDefault="005C54E5" w:rsidP="00527457">
            <w:pPr>
              <w:pStyle w:val="Lentelscels"/>
            </w:pPr>
            <w:r>
              <w:t>Form1</w:t>
            </w:r>
          </w:p>
        </w:tc>
        <w:tc>
          <w:tcPr>
            <w:tcW w:w="2253" w:type="dxa"/>
          </w:tcPr>
          <w:p w:rsidR="005C54E5" w:rsidRPr="00336D40" w:rsidRDefault="005C54E5" w:rsidP="00E10813">
            <w:pPr>
              <w:pStyle w:val="Lentelscels"/>
            </w:pPr>
            <w:r>
              <w:t xml:space="preserve">Text: </w:t>
            </w:r>
            <w:r w:rsidR="00E10813">
              <w:t>Automobiliai</w:t>
            </w:r>
          </w:p>
        </w:tc>
        <w:tc>
          <w:tcPr>
            <w:tcW w:w="2806" w:type="dxa"/>
          </w:tcPr>
          <w:p w:rsidR="005C54E5" w:rsidRPr="00336D40" w:rsidRDefault="005C54E5" w:rsidP="00527457">
            <w:pPr>
              <w:pStyle w:val="Lentelscels"/>
            </w:pPr>
            <w:r>
              <w:t>Programos langas</w:t>
            </w:r>
          </w:p>
        </w:tc>
      </w:tr>
      <w:tr w:rsidR="00F10552" w:rsidRPr="00F56923" w:rsidTr="00F10552">
        <w:trPr>
          <w:jc w:val="center"/>
        </w:trPr>
        <w:tc>
          <w:tcPr>
            <w:tcW w:w="4013" w:type="dxa"/>
          </w:tcPr>
          <w:p w:rsidR="00F10552" w:rsidRPr="00060F88" w:rsidRDefault="00F10552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richTextBox1</w:t>
            </w:r>
          </w:p>
          <w:p w:rsidR="00F10552" w:rsidRPr="00060F88" w:rsidRDefault="00F10552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RichTextBox)</w:t>
            </w:r>
          </w:p>
        </w:tc>
        <w:tc>
          <w:tcPr>
            <w:tcW w:w="2253" w:type="dxa"/>
          </w:tcPr>
          <w:p w:rsidR="00F10552" w:rsidRPr="00060F88" w:rsidRDefault="00F10552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Font: Courier New, Regular, </w:t>
            </w:r>
            <w:r w:rsidR="008B7F26">
              <w:rPr>
                <w:rFonts w:cs="Times New Roman"/>
                <w:szCs w:val="22"/>
              </w:rPr>
              <w:t>11</w:t>
            </w:r>
            <w:r w:rsidRPr="00060F88">
              <w:rPr>
                <w:rFonts w:cs="Times New Roman"/>
                <w:szCs w:val="22"/>
              </w:rPr>
              <w:t>;</w:t>
            </w:r>
          </w:p>
          <w:p w:rsidR="00F10552" w:rsidRPr="00060F88" w:rsidRDefault="00F10552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Script: Baltic;</w:t>
            </w:r>
          </w:p>
        </w:tc>
        <w:tc>
          <w:tcPr>
            <w:tcW w:w="2806" w:type="dxa"/>
          </w:tcPr>
          <w:p w:rsidR="00F10552" w:rsidRPr="00060F88" w:rsidRDefault="00F10552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Atvaizduoti pradinių duomenų ir skaičiavimų turiniui</w:t>
            </w:r>
            <w:r>
              <w:rPr>
                <w:rFonts w:cs="Times New Roman"/>
                <w:szCs w:val="22"/>
              </w:rPr>
              <w:t>.</w:t>
            </w:r>
          </w:p>
        </w:tc>
      </w:tr>
      <w:tr w:rsidR="008B7F26" w:rsidRPr="00F56923" w:rsidTr="00F10552">
        <w:trPr>
          <w:jc w:val="center"/>
        </w:trPr>
        <w:tc>
          <w:tcPr>
            <w:tcW w:w="401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textBox1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TextBox)</w:t>
            </w:r>
          </w:p>
        </w:tc>
        <w:tc>
          <w:tcPr>
            <w:tcW w:w="225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Text: </w:t>
            </w:r>
            <w:r w:rsidRPr="008B7F26">
              <w:rPr>
                <w:rFonts w:cs="Times New Roman"/>
                <w:szCs w:val="22"/>
              </w:rPr>
              <w:t>Įveskite norimą automobilio modelį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Font: </w:t>
            </w:r>
            <w:r w:rsidR="00113C22">
              <w:rPr>
                <w:rFonts w:cs="Times New Roman"/>
                <w:szCs w:val="22"/>
              </w:rPr>
              <w:t>Courier New</w:t>
            </w:r>
            <w:r w:rsidR="005C54E5">
              <w:rPr>
                <w:rFonts w:cs="Times New Roman"/>
                <w:szCs w:val="22"/>
              </w:rPr>
              <w:t>, Bold, 11</w:t>
            </w:r>
            <w:r w:rsidRPr="00060F88">
              <w:rPr>
                <w:rFonts w:cs="Times New Roman"/>
                <w:szCs w:val="22"/>
              </w:rPr>
              <w:t>;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Script: Baltic;</w:t>
            </w:r>
          </w:p>
        </w:tc>
        <w:tc>
          <w:tcPr>
            <w:tcW w:w="2806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Norimo amžiaus įvedimui</w:t>
            </w:r>
          </w:p>
        </w:tc>
      </w:tr>
      <w:tr w:rsidR="008B7F26" w:rsidRPr="00F56923" w:rsidTr="00F10552">
        <w:trPr>
          <w:jc w:val="center"/>
        </w:trPr>
        <w:tc>
          <w:tcPr>
            <w:tcW w:w="401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label1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Label)</w:t>
            </w:r>
          </w:p>
        </w:tc>
        <w:tc>
          <w:tcPr>
            <w:tcW w:w="225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Pranešimas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Font: Courier New, Bold, </w:t>
            </w:r>
            <w:r w:rsidR="00052DA4">
              <w:rPr>
                <w:rFonts w:cs="Times New Roman"/>
                <w:szCs w:val="22"/>
              </w:rPr>
              <w:t>11</w:t>
            </w:r>
            <w:r w:rsidRPr="00060F88">
              <w:rPr>
                <w:rFonts w:cs="Times New Roman"/>
                <w:szCs w:val="22"/>
              </w:rPr>
              <w:t>;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Script: Baltic;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ForeColor: Highlight</w:t>
            </w:r>
          </w:p>
        </w:tc>
        <w:tc>
          <w:tcPr>
            <w:tcW w:w="2806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Spausdina pranešimus apie programos veikimą.</w:t>
            </w:r>
          </w:p>
        </w:tc>
      </w:tr>
      <w:tr w:rsidR="008B7F26" w:rsidRPr="00F56923" w:rsidTr="00F10552">
        <w:trPr>
          <w:jc w:val="center"/>
        </w:trPr>
        <w:tc>
          <w:tcPr>
            <w:tcW w:w="401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menuStrip1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MenuStrip)</w:t>
            </w:r>
          </w:p>
        </w:tc>
        <w:tc>
          <w:tcPr>
            <w:tcW w:w="225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Naudojamas meniu punktų, kurie bus naudojami </w:t>
            </w:r>
            <w:r w:rsidRPr="00060F88">
              <w:rPr>
                <w:rFonts w:cs="Times New Roman"/>
                <w:szCs w:val="22"/>
              </w:rPr>
              <w:lastRenderedPageBreak/>
              <w:t>programos veikimo metu, išdėstymui.</w:t>
            </w:r>
          </w:p>
        </w:tc>
      </w:tr>
      <w:tr w:rsidR="008B7F26" w:rsidRPr="00F56923" w:rsidTr="00F10552">
        <w:trPr>
          <w:jc w:val="center"/>
        </w:trPr>
        <w:tc>
          <w:tcPr>
            <w:tcW w:w="401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lastRenderedPageBreak/>
              <w:t>failasToolStripMenuItem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kuriame y</w:t>
            </w:r>
            <w:r>
              <w:rPr>
                <w:rFonts w:cs="Times New Roman"/>
                <w:szCs w:val="22"/>
              </w:rPr>
              <w:t>ra mygtukai duomenų nuskaitymui, atliktų skaičiavimų spausdinimui ir darbo su programa baigimui.</w:t>
            </w:r>
          </w:p>
        </w:tc>
      </w:tr>
      <w:tr w:rsidR="008B7F26" w:rsidRPr="00F56923" w:rsidTr="00F10552">
        <w:trPr>
          <w:jc w:val="center"/>
        </w:trPr>
        <w:tc>
          <w:tcPr>
            <w:tcW w:w="401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ivestiToolStripMenuItem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Name: </w:t>
            </w:r>
            <w:r w:rsidR="00052DA4">
              <w:rPr>
                <w:rFonts w:cs="Times New Roman"/>
                <w:szCs w:val="22"/>
              </w:rPr>
              <w:t>Ivesti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Text: </w:t>
            </w:r>
            <w:r w:rsidR="00973B4D">
              <w:rPr>
                <w:rFonts w:cs="Times New Roman"/>
                <w:szCs w:val="22"/>
              </w:rPr>
              <w:t>Įvesti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 duomenims iš failo nuskaityti</w:t>
            </w:r>
            <w:r>
              <w:rPr>
                <w:rFonts w:cs="Times New Roman"/>
                <w:szCs w:val="22"/>
              </w:rPr>
              <w:t>.</w:t>
            </w:r>
          </w:p>
        </w:tc>
      </w:tr>
      <w:tr w:rsidR="008B7F26" w:rsidRPr="00F56923" w:rsidTr="00F10552">
        <w:trPr>
          <w:jc w:val="center"/>
        </w:trPr>
        <w:tc>
          <w:tcPr>
            <w:tcW w:w="401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spausdintiToolStripMenuItem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Name: </w:t>
            </w:r>
            <w:r>
              <w:rPr>
                <w:rFonts w:cs="Times New Roman"/>
                <w:szCs w:val="22"/>
              </w:rPr>
              <w:t>spausdinti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Spausdinti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 gautiems rezultatams atspausdinti</w:t>
            </w:r>
            <w:r>
              <w:rPr>
                <w:rFonts w:cs="Times New Roman"/>
                <w:szCs w:val="22"/>
              </w:rPr>
              <w:t>.</w:t>
            </w:r>
          </w:p>
        </w:tc>
      </w:tr>
      <w:tr w:rsidR="008B7F26" w:rsidRPr="00F56923" w:rsidTr="00F10552">
        <w:trPr>
          <w:jc w:val="center"/>
        </w:trPr>
        <w:tc>
          <w:tcPr>
            <w:tcW w:w="401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baigtiToolStripMenuItem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Name: </w:t>
            </w:r>
            <w:r w:rsidR="00690B62">
              <w:rPr>
                <w:rFonts w:cs="Times New Roman"/>
                <w:szCs w:val="22"/>
              </w:rPr>
              <w:t>B</w:t>
            </w:r>
            <w:r w:rsidRPr="00690B62">
              <w:rPr>
                <w:rFonts w:cs="Times New Roman"/>
                <w:szCs w:val="22"/>
              </w:rPr>
              <w:t>aigti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Baigti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baigiantis darbą su programa</w:t>
            </w:r>
            <w:r>
              <w:rPr>
                <w:rFonts w:cs="Times New Roman"/>
                <w:szCs w:val="22"/>
              </w:rPr>
              <w:t>.</w:t>
            </w:r>
          </w:p>
        </w:tc>
      </w:tr>
      <w:tr w:rsidR="008B7F26" w:rsidRPr="00F56923" w:rsidTr="00F10552">
        <w:trPr>
          <w:jc w:val="center"/>
        </w:trPr>
        <w:tc>
          <w:tcPr>
            <w:tcW w:w="4013" w:type="dxa"/>
          </w:tcPr>
          <w:p w:rsidR="003C5335" w:rsidRDefault="003C5335" w:rsidP="00527457">
            <w:pPr>
              <w:pStyle w:val="Lentelscels"/>
              <w:rPr>
                <w:rFonts w:cs="Times New Roman"/>
                <w:szCs w:val="22"/>
              </w:rPr>
            </w:pPr>
            <w:r w:rsidRPr="003C5335">
              <w:rPr>
                <w:rFonts w:cs="Times New Roman"/>
                <w:szCs w:val="22"/>
              </w:rPr>
              <w:t>skaičiavimasToolStripMenuItem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Text: Skaičiavimas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 skaičiavimams atlikti</w:t>
            </w:r>
            <w:r>
              <w:rPr>
                <w:rFonts w:cs="Times New Roman"/>
                <w:szCs w:val="22"/>
              </w:rPr>
              <w:t>.</w:t>
            </w:r>
          </w:p>
        </w:tc>
      </w:tr>
      <w:tr w:rsidR="008B7F26" w:rsidRPr="00F56923" w:rsidTr="00F10552">
        <w:trPr>
          <w:jc w:val="center"/>
        </w:trPr>
        <w:tc>
          <w:tcPr>
            <w:tcW w:w="401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spausdintiToolStripMenuItem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Name: </w:t>
            </w:r>
            <w:r w:rsidR="003358A7">
              <w:rPr>
                <w:rFonts w:cs="Times New Roman"/>
                <w:szCs w:val="22"/>
              </w:rPr>
              <w:t>S</w:t>
            </w:r>
            <w:r>
              <w:rPr>
                <w:rFonts w:cs="Times New Roman"/>
                <w:szCs w:val="22"/>
              </w:rPr>
              <w:t>pausdinti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Spausdinti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 gautiems rezultatams atspausdinti</w:t>
            </w:r>
            <w:r>
              <w:rPr>
                <w:rFonts w:cs="Times New Roman"/>
                <w:szCs w:val="22"/>
              </w:rPr>
              <w:t>.</w:t>
            </w:r>
          </w:p>
        </w:tc>
      </w:tr>
      <w:tr w:rsidR="008B7F26" w:rsidRPr="00F56923" w:rsidTr="00F10552">
        <w:trPr>
          <w:jc w:val="center"/>
        </w:trPr>
        <w:tc>
          <w:tcPr>
            <w:tcW w:w="401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pagalbaToolStripMenuItem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Pagalba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turintis mygtukus, kurie atvaizduoja nurodymus vartotojui ir naudojimo sąlygas.</w:t>
            </w:r>
          </w:p>
        </w:tc>
      </w:tr>
      <w:tr w:rsidR="008B7F26" w:rsidRPr="00F56923" w:rsidTr="00F10552">
        <w:trPr>
          <w:jc w:val="center"/>
        </w:trPr>
        <w:tc>
          <w:tcPr>
            <w:tcW w:w="4013" w:type="dxa"/>
          </w:tcPr>
          <w:p w:rsidR="008B7F26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informacij</w:t>
            </w:r>
            <w:r w:rsidRPr="00060F88">
              <w:rPr>
                <w:rFonts w:cs="Times New Roman"/>
                <w:szCs w:val="22"/>
              </w:rPr>
              <w:t>aToolStripMenuItem</w:t>
            </w:r>
          </w:p>
          <w:p w:rsidR="008B7F26" w:rsidRPr="00060F88" w:rsidRDefault="008B7F26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8B7F26" w:rsidRDefault="003358A7" w:rsidP="00527457">
            <w:pPr>
              <w:pStyle w:val="Lentelscels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Name: Informacija</w:t>
            </w:r>
          </w:p>
          <w:p w:rsidR="003358A7" w:rsidRDefault="003358A7" w:rsidP="00527457">
            <w:pPr>
              <w:pStyle w:val="Lentelscels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Text: Informacija</w:t>
            </w:r>
          </w:p>
          <w:p w:rsidR="00B1326D" w:rsidRPr="00060F88" w:rsidRDefault="00B1326D" w:rsidP="0052745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8B7F26" w:rsidRPr="00060F88" w:rsidRDefault="00E90DFE" w:rsidP="00527457">
            <w:pPr>
              <w:pStyle w:val="Lentelscels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Meniu punktas, kurį paspaudus spausdinama pagalba vartotojui.</w:t>
            </w:r>
          </w:p>
        </w:tc>
      </w:tr>
    </w:tbl>
    <w:p w:rsidR="00413EA3" w:rsidRPr="00AE71E2" w:rsidRDefault="00413EA3" w:rsidP="00F10552">
      <w:pPr>
        <w:ind w:firstLine="0"/>
      </w:pPr>
    </w:p>
    <w:p w:rsidR="00413EA3" w:rsidRDefault="00413EA3" w:rsidP="00413EA3">
      <w:pPr>
        <w:pStyle w:val="Heading2"/>
      </w:pPr>
      <w:r>
        <w:t>Programos vartotojo vadovas</w:t>
      </w:r>
    </w:p>
    <w:p w:rsidR="00413EA3" w:rsidRDefault="00413EA3" w:rsidP="00413EA3"/>
    <w:p w:rsidR="00AB3998" w:rsidRDefault="00AB3998" w:rsidP="00AB3998">
      <w:pPr>
        <w:pStyle w:val="ListParagraph"/>
        <w:numPr>
          <w:ilvl w:val="0"/>
          <w:numId w:val="10"/>
        </w:numPr>
      </w:pPr>
      <w:r>
        <w:t>Atsidarius programos langui, spauskite Failas -&gt; Įvesti ir pasirinkite du failus: pirmąjį, iš kurio norite skaityti, ir antrąjį, į kurį norite spausdinti.</w:t>
      </w:r>
    </w:p>
    <w:p w:rsidR="00AB3998" w:rsidRDefault="00AB3998" w:rsidP="00AB3998">
      <w:pPr>
        <w:pStyle w:val="ListParagraph"/>
        <w:numPr>
          <w:ilvl w:val="0"/>
          <w:numId w:val="10"/>
        </w:numPr>
      </w:pPr>
      <w:r>
        <w:t>Į apačioje esantį teksto lauką pasirinkite automobilio modelį, kurį norite atrinkti iš viso sąrašo.</w:t>
      </w:r>
    </w:p>
    <w:p w:rsidR="00AB3998" w:rsidRDefault="00AB3998" w:rsidP="00AB3998">
      <w:pPr>
        <w:pStyle w:val="ListParagraph"/>
        <w:numPr>
          <w:ilvl w:val="0"/>
          <w:numId w:val="10"/>
        </w:numPr>
      </w:pPr>
      <w:r>
        <w:t>Spauskite Skaičiavimas -&gt; Skaičiuoti.</w:t>
      </w:r>
    </w:p>
    <w:p w:rsidR="00AB3998" w:rsidRDefault="00AB3998" w:rsidP="00AB3998">
      <w:pPr>
        <w:pStyle w:val="ListParagraph"/>
        <w:numPr>
          <w:ilvl w:val="0"/>
          <w:numId w:val="10"/>
        </w:numPr>
      </w:pPr>
      <w:r>
        <w:t>Spauskite Skaičiavimas -&gt; Spausdinti.</w:t>
      </w:r>
    </w:p>
    <w:p w:rsidR="00AB3998" w:rsidRDefault="004A5611" w:rsidP="00AB3998">
      <w:pPr>
        <w:pStyle w:val="ListParagraph"/>
        <w:numPr>
          <w:ilvl w:val="0"/>
          <w:numId w:val="10"/>
        </w:numPr>
      </w:pPr>
      <w:r>
        <w:t>Peržiūrėkite gautus rezultatus.</w:t>
      </w:r>
    </w:p>
    <w:p w:rsidR="00413EA3" w:rsidRDefault="004A5611" w:rsidP="00413EA3">
      <w:pPr>
        <w:pStyle w:val="ListParagraph"/>
        <w:numPr>
          <w:ilvl w:val="0"/>
          <w:numId w:val="10"/>
        </w:numPr>
      </w:pPr>
      <w:r>
        <w:t>Norėdami gauti pagalbos, spauskite Pagalba -&gt; Informacija.</w:t>
      </w:r>
    </w:p>
    <w:p w:rsidR="00413EA3" w:rsidRPr="00844988" w:rsidRDefault="00413EA3" w:rsidP="00413EA3"/>
    <w:p w:rsidR="00413EA3" w:rsidRPr="00844988" w:rsidRDefault="00413EA3" w:rsidP="00413EA3">
      <w:pPr>
        <w:pStyle w:val="Heading2"/>
      </w:pPr>
      <w:r w:rsidRPr="00844988">
        <w:t>Programos tekstas</w:t>
      </w:r>
    </w:p>
    <w:p w:rsidR="00413EA3" w:rsidRDefault="00413EA3" w:rsidP="00413EA3">
      <w:pPr>
        <w:pStyle w:val="Programostekstas"/>
      </w:pPr>
    </w:p>
    <w:p w:rsidR="00864166" w:rsidRDefault="00807401" w:rsidP="00413EA3">
      <w:pPr>
        <w:pStyle w:val="Programostekstas"/>
        <w:rPr>
          <w:b/>
        </w:rPr>
      </w:pPr>
      <w:r>
        <w:rPr>
          <w:b/>
        </w:rPr>
        <w:t>Klasė AutomobilioBlueprint.cs</w:t>
      </w:r>
      <w:r w:rsidR="00437F55">
        <w:rPr>
          <w:b/>
        </w:rPr>
        <w:t>: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L3_AugustasMačijauskas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abstract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AutomobilioBlueprint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{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Gamintojas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Modelis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PagaminimoData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Kuras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AutomobilioBlueprint(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gam,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mod,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pag,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kur)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.Gamintojas = gam;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.Modelis = mod;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.PagaminimoData = pag;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.Kuras = kur;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ToString()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 {0, -10}     {1, -7}         {2:yyyy MM}            {3, -15}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 Gamintojas, Modelis, PagaminimoData, Kuras);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abstract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Nusidėvėjimas();</w:t>
      </w:r>
    </w:p>
    <w:p w:rsidR="00437F55" w:rsidRDefault="00437F55" w:rsidP="00437F5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437F55" w:rsidRDefault="00437F55" w:rsidP="00437F55">
      <w:pPr>
        <w:pStyle w:val="Programostekstas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}</w:t>
      </w:r>
    </w:p>
    <w:p w:rsidR="00437F55" w:rsidRDefault="00437F55" w:rsidP="00437F55">
      <w:pPr>
        <w:pStyle w:val="Programostekstas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437F55" w:rsidRDefault="00437F55" w:rsidP="00437F55">
      <w:pPr>
        <w:pStyle w:val="Programostekstas"/>
        <w:rPr>
          <w:b/>
        </w:rPr>
      </w:pPr>
      <w:r>
        <w:rPr>
          <w:b/>
        </w:rPr>
        <w:t>Klasė Automobilis.cs: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L3_AugustasMačijauskas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AutomobilioBlueprint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{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ValstybinisNumeris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TechninėApžiūra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VidutinėsSąnaudos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Automobilis(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valstNr,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gam,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mod,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pag,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tech,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kur,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vidSan) :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(gam, mod, pag, kur)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.ValstybinisNumeris = valstNr;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.TechninėApžiūra = tech;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.VidutinėsSąnaudos = vidSan;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&lt;(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a1,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a2)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poz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.Compare(a1.ValstybinisNumeris, a2.ValstybinisNumeris,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.CurrentCulture);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((a1.TechninėApžiūra &lt; a2.TechninėApžiūra) || ((a1.TechninėApžiūra == a2.TechninėApžiūra) &amp;&amp; (poz &lt; 0)));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&gt;(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a1,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a2)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poz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.Compare(a1.ValstybinisNumeris, a2.ValstybinisNumeris,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.CurrentCulture);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((a1.TechninėApžiūra &gt; a2.TechninėApžiūra) || ((a1.TechninėApžiūra == a2.TechninėApžiūra) &amp;&amp; (poz &gt; 0)));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&lt;=(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a1,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a2)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a1.PagaminimoData &lt; a2.PagaminimoData;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&gt;=(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a1,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a2)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a1.PagaminimoData &gt; a2.PagaminimoData;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ToString()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        {0, 6}           {1, -10}     {2, -20} {3:yyyy MM}            {4:yyyy MM dd}         {5, -15}    {6, 5:f1}"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 ValstybinisNumeris, Gamintojas, Modelis, PagaminimoData, TechninėApžiūra, Kuras, VidutinėsSąnaudos);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Nusidėvėjimas()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VidutinėsSąnaudos *= 1.05;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2F39BC" w:rsidRDefault="002F39BC" w:rsidP="002F39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2F39BC" w:rsidRDefault="002F39BC" w:rsidP="002F39BC">
      <w:pPr>
        <w:pStyle w:val="Programostekstas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}</w:t>
      </w:r>
    </w:p>
    <w:p w:rsidR="00D07AF5" w:rsidRDefault="00D07AF5" w:rsidP="002F39BC">
      <w:pPr>
        <w:pStyle w:val="Programostekstas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413EA3" w:rsidRDefault="00606BDF" w:rsidP="00413EA3">
      <w:pPr>
        <w:pStyle w:val="Programostekstas"/>
        <w:rPr>
          <w:b/>
        </w:rPr>
      </w:pPr>
      <w:r>
        <w:rPr>
          <w:b/>
        </w:rPr>
        <w:t>Programos kodas: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System.ComponentModel;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System.Data;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System.Drawing;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System.Windows.Forms;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System.IO;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L3_AugustasMačijauskas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Form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automobiliai;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markes;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gamintojai;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rez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info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"..\\..\\informacijaVartotojui.txt"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Form1()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InitializeComponent();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skaičiavimasToolStripMenuItem.Enabled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įvestiToolStripMenuItem_Click(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"Vyksta duomenų įvedimas. Prašome palaukti."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openFile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openFile.Filter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"txt files (*.txt)|*.txt|All files (*.*)|*.*"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openFile.Title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"Pasirinkite duomenų failą"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result = openFile.ShowDialog();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(result ==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.OK)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fn = openFile.FileName;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automobiliai = Read(fn);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"Duomenys nuskaityti. Pasirinkite failą,\nį kurį norite spausdinti."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SaveFileDialog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saveFile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SaveFileDialog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saveFile.Filter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"txt files (*.txt)|*.txt|All files (*.*)|*.*"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saveFile.Title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"Pasirinkite failą, į kurį norite spausdinti"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result = saveFile.ShowDialog();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(result ==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.OK)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rez = saveFile.FileName;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.Exists(rez))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.Delete(rez);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Write(rez, automobiliai,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"Pradiniai duomenys:"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.ReadAllText(rez);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richTextBox1.Text = x;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"Duomenys nuskaityti ir atspaudtinti.\nGalima atlikti skaičiavimus."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Ivesti.Enabled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skaičiavimasToolStripMenuItem.Enabled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Read(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fn)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ret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(fn))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line;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[] parts;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vn, gam, mod, kur;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pag, tech;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san;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((line = reader.ReadLine()) !=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parts = line.Split(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';'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vn = parts[0].Trim();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gam = parts[1].Trim();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mod = parts[2].Trim();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pag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.Parse(parts[3].Trim());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tech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.Parse(parts[4].Trim());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kur = parts[5].Trim();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san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.Parse(parts[6].Trim());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naujas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(vn, gam, mod, pag, tech, kur, san);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ret.Add(naujas);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ret;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Write(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fn,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kont,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antraste)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virsus =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"------------------------------------------------------------------------------------------------------------------------------------\r\n"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 Nr. Valstybinis numeris     Gamintojas     Modelis          Pagaminimo data     Techninė apžiūra      Kuro tipas     Kuro sąnaudos \r\n"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"------------------------------------------------------------------------------------------------------------------------------------"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writer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.Open(fn,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.Append)))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(kont.Count &lt; 0)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writer.WriteLine(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"Studentų konteineris tuščias!\n"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else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writer.WriteLine(antraste);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writer.WriteLine(virsus);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 = 0; i &lt; kont.Count; i++)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krep = kont[i];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writer.WriteLine(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"{0, 3} {1}"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 i + 1, krep.ToString());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writer.WriteLine(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"------------------------------------------------------------------------------------------------------------------------------------\n"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Write(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fn,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gamintojai,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antraste)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writer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.Open(fn,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.Append)))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writer.WriteLine(antraste);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gamintojas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gamintojai)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writer.WriteLine(gamintojas);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writer.WriteLine();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Write(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fn,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text)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writer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.Open(fn,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.Append)))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writer.WriteLine(text);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Baigti_Click(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Close();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  <w:r w:rsidRPr="00606BDF"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Skaiciuoti_Click(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"Atliekami skaičiavimai. Prašome palaukti."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naujausias1;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naujausias2;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RastiDuNaujausius(automobiliai,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naujausias1,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naujausias2);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Write(rez,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"Naujausias automobilis:\n"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"Valstybinis numeris"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{naujausias1.ValstybinisNumeris,20}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"Gamintojas"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{naujausias1.Gamintojas,20}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"Modelis"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{naujausias1.Modelis,20}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"Pagaminimo data"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{naujausias1.PagaminimoData.ToString(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"yyyy MM"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"Techninė apžiūra"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{naujausias1.TechninėApžiūra.ToString(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"yyyy MM dd"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"Kuro tipas"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{naujausias1.Kuras,20}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"Kuro sąnaudos"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{naujausias1.VidutinėsSąnaudos,20}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Write(rez,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"Antras naujausias automobilis:\n"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"Valstybinis numeris"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{naujausias2.ValstybinisNumeris,20}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"Gamintojas"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{naujausias2.Gamintojas,20}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"Modelis"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{naujausias2.Modelis,20}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"Pagaminimo data"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{naujausias2.PagaminimoData.ToString(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"yyyy MM"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"Techninė apžiūra"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{naujausias2.TechninėApžiūra.ToString(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"yyyy MM dd"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"Kuro tipas"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{naujausias2.Kuras,20}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"Kuro sąnaudos"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{naujausias2.VidutinėsSąnaudos,20}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marke = textBox1.Text;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markes = AtrinktiPagalMarke(automobiliai, marke);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(markes.Count &gt; 0)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Write(rez, markes,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{marke}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markės automobiliai:"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        Rikiuoti(markes);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Write(rez, markes,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$"Surikiuoti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{marke}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 markės automobiliai:"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else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Write(rez,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"Modelių sąrašas tuščias!\n"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gamintojai = AtrinktiGamintojus(automobiliai);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Write(rez, gamintojai,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"Gamintojų sąrašas:"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Paseno(automobiliai);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Write(rez, automobiliai,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"Automobiliai paseno:"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"Skaičiavimai atlikti. Galima spausdinti."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Paseno(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automobiliai)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>// automobiliai.ForEach(x =&gt; x.Nusidėvėjimas());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automobiliai)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auto.Nusidėvėjimas();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AtrinktiGamintojus(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automobiliai)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ret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 = 0; i &lt; automobiliai.Count; i++)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(!ret.Contains(automobiliai[i].Gamintojas))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ret.Add(automobiliai[i].Gamintojas);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ret;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Rikiuoti(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automobiliai)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minIndex;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 = 0; i &lt; automobiliai.Count - 1; i++)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minIndex = i;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j = i + 1; j &lt; automobiliai.Count; j++)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(automobiliai[j] &lt; automobiliai[minIndex])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minIndex = j;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temp = automobiliai[i];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automobiliai[i] = automobiliai[minIndex];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automobiliai[minIndex] = temp;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AtrinktiPagalMarke(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automobiliai,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marke)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ret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&gt;();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 = 0; i &lt; automobiliai.Count; i++)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(automobiliai[i].Modelis == marke)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naujas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(automobiliai[i].ValstybinisNumeris,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automobiliai[i].Gamintojas, automobiliai[i].Modelis,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automobiliai[i].PagaminimoData, automobiliai[i].TechninėApžiūra,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automobiliai[i].Kuras, automobiliai[i].VidutinėsSąnaudos);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ret.Add(naujas);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ret;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RastiDuNaujausius(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automobiliai,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a1,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a2)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a1 = automobiliai[0];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a2 = automobiliai[1];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(a2 &gt;= a1)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temp = a1;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a1 = a2;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a2 = temp;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 = 2; i &lt; automobiliai.Count; i++)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temp = automobiliai[i];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(temp &gt;= a1 &amp;&amp; temp &gt;= a2)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a2 = a1;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a1 = temp;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(temp &gt;= a2)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a2 = temp;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Spausdinti_Click(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txt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.ReadAllText(rez);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richTextBox1.Text = txt;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skaičiavimasToolStripMenuItem.Enabled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Informacija_Click(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"Peržiūrima informacija vartotojui."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.ReadAllText(info);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.Show(x);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textBox1_MouseClick(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MouseEventArgs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606BDF" w:rsidRDefault="00606BDF" w:rsidP="00606BD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606BDF" w:rsidRDefault="00606BDF" w:rsidP="00606BDF">
      <w:pPr>
        <w:pStyle w:val="Programostekstas"/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}</w:t>
      </w:r>
    </w:p>
    <w:p w:rsidR="00413EA3" w:rsidRPr="00844988" w:rsidRDefault="00413EA3" w:rsidP="00413EA3">
      <w:pPr>
        <w:pStyle w:val="Programostekstas"/>
      </w:pPr>
    </w:p>
    <w:p w:rsidR="00413EA3" w:rsidRDefault="00413EA3" w:rsidP="00413EA3">
      <w:pPr>
        <w:pStyle w:val="Heading2"/>
      </w:pPr>
      <w:r w:rsidRPr="00844988">
        <w:lastRenderedPageBreak/>
        <w:t>Pradiniai duomenys ir rezultatai</w:t>
      </w:r>
    </w:p>
    <w:p w:rsidR="00B104D7" w:rsidRDefault="00B104D7" w:rsidP="00B104D7">
      <w:pPr>
        <w:ind w:firstLine="0"/>
      </w:pPr>
    </w:p>
    <w:p w:rsidR="00B104D7" w:rsidRDefault="00B104D7" w:rsidP="00B104D7">
      <w:pPr>
        <w:ind w:firstLine="0"/>
      </w:pPr>
      <w:r>
        <w:t>Pradiniai duomenys nr.1:</w:t>
      </w:r>
    </w:p>
    <w:p w:rsidR="002E5E4B" w:rsidRDefault="002E5E4B" w:rsidP="00B104D7">
      <w:pPr>
        <w:ind w:firstLine="0"/>
      </w:pPr>
      <w:r>
        <w:rPr>
          <w:noProof/>
          <w:lang w:val="en-US"/>
        </w:rPr>
        <w:drawing>
          <wp:inline distT="0" distB="0" distL="0" distR="0" wp14:anchorId="5E56F33D" wp14:editId="4AA591EA">
            <wp:extent cx="5476875" cy="32480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D7" w:rsidRDefault="00B104D7" w:rsidP="00B104D7">
      <w:pPr>
        <w:ind w:firstLine="0"/>
      </w:pPr>
    </w:p>
    <w:p w:rsidR="00B104D7" w:rsidRDefault="00B104D7" w:rsidP="00B104D7">
      <w:pPr>
        <w:ind w:firstLine="0"/>
      </w:pPr>
      <w:r>
        <w:t>Rezultatai nr.1:</w:t>
      </w:r>
    </w:p>
    <w:p w:rsidR="002E5E4B" w:rsidRDefault="002E5E4B" w:rsidP="00B104D7">
      <w:pPr>
        <w:ind w:firstLine="0"/>
      </w:pPr>
      <w:r>
        <w:rPr>
          <w:noProof/>
          <w:lang w:val="en-US"/>
        </w:rPr>
        <w:drawing>
          <wp:inline distT="0" distB="0" distL="0" distR="0" wp14:anchorId="1E05B09B" wp14:editId="61433FE6">
            <wp:extent cx="5943600" cy="389318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4B" w:rsidRDefault="002E5E4B" w:rsidP="00B104D7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23E5893" wp14:editId="5A04A168">
            <wp:extent cx="5943600" cy="3021330"/>
            <wp:effectExtent l="0" t="0" r="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4B" w:rsidRDefault="002E5E4B" w:rsidP="00B104D7">
      <w:pPr>
        <w:ind w:firstLine="0"/>
      </w:pPr>
      <w:r>
        <w:rPr>
          <w:noProof/>
          <w:lang w:val="en-US"/>
        </w:rPr>
        <w:drawing>
          <wp:inline distT="0" distB="0" distL="0" distR="0" wp14:anchorId="37FF645E" wp14:editId="37F740EA">
            <wp:extent cx="5943600" cy="2030730"/>
            <wp:effectExtent l="0" t="0" r="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D7" w:rsidRDefault="00B104D7" w:rsidP="00B104D7">
      <w:pPr>
        <w:ind w:firstLine="0"/>
      </w:pPr>
    </w:p>
    <w:p w:rsidR="00B104D7" w:rsidRDefault="00B104D7" w:rsidP="00B104D7">
      <w:pPr>
        <w:ind w:firstLine="0"/>
      </w:pPr>
      <w:r>
        <w:t>Pradiniai duomenys nr.2:</w:t>
      </w:r>
    </w:p>
    <w:p w:rsidR="008B784E" w:rsidRDefault="008B784E" w:rsidP="00B104D7">
      <w:pPr>
        <w:ind w:firstLine="0"/>
      </w:pPr>
      <w:r>
        <w:rPr>
          <w:noProof/>
          <w:lang w:val="en-US"/>
        </w:rPr>
        <w:drawing>
          <wp:inline distT="0" distB="0" distL="0" distR="0" wp14:anchorId="351C87CC" wp14:editId="66C4E723">
            <wp:extent cx="5476875" cy="32480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4E" w:rsidRDefault="008B784E">
      <w:pPr>
        <w:ind w:firstLine="0"/>
        <w:jc w:val="left"/>
      </w:pPr>
      <w:r>
        <w:br w:type="page"/>
      </w:r>
    </w:p>
    <w:p w:rsidR="00B104D7" w:rsidRDefault="00B104D7" w:rsidP="00B104D7">
      <w:pPr>
        <w:ind w:firstLine="0"/>
      </w:pPr>
      <w:r>
        <w:lastRenderedPageBreak/>
        <w:t>Rezultatai nr.2:</w:t>
      </w:r>
    </w:p>
    <w:p w:rsidR="008B784E" w:rsidRDefault="008B784E" w:rsidP="00B104D7">
      <w:pPr>
        <w:ind w:firstLine="0"/>
      </w:pPr>
      <w:r>
        <w:rPr>
          <w:noProof/>
          <w:lang w:val="en-US"/>
        </w:rPr>
        <w:drawing>
          <wp:inline distT="0" distB="0" distL="0" distR="0" wp14:anchorId="52FC0C05" wp14:editId="43519784">
            <wp:extent cx="5943600" cy="3572510"/>
            <wp:effectExtent l="0" t="0" r="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4E" w:rsidRDefault="008B784E" w:rsidP="00B104D7">
      <w:pPr>
        <w:ind w:firstLine="0"/>
      </w:pPr>
      <w:r>
        <w:rPr>
          <w:noProof/>
          <w:lang w:val="en-US"/>
        </w:rPr>
        <w:drawing>
          <wp:inline distT="0" distB="0" distL="0" distR="0" wp14:anchorId="67D1CBAC" wp14:editId="16772E67">
            <wp:extent cx="5943600" cy="2644140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40" w:rsidRPr="00170140" w:rsidRDefault="008B784E" w:rsidP="00713481">
      <w:pPr>
        <w:ind w:firstLine="0"/>
      </w:pPr>
      <w:r>
        <w:rPr>
          <w:noProof/>
          <w:lang w:val="en-US"/>
        </w:rPr>
        <w:drawing>
          <wp:inline distT="0" distB="0" distL="0" distR="0" wp14:anchorId="29A210EE" wp14:editId="4970544D">
            <wp:extent cx="5943600" cy="164782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A3" w:rsidRPr="00413EA3" w:rsidRDefault="00413EA3" w:rsidP="00413EA3">
      <w:pPr>
        <w:ind w:firstLine="0"/>
        <w:jc w:val="left"/>
        <w:rPr>
          <w:rFonts w:ascii="Arial" w:hAnsi="Arial"/>
          <w:b/>
          <w:bCs/>
          <w:i/>
          <w:iCs/>
          <w:sz w:val="24"/>
          <w:szCs w:val="28"/>
        </w:rPr>
      </w:pPr>
      <w:r>
        <w:br w:type="page"/>
      </w:r>
    </w:p>
    <w:p w:rsidR="00AB7416" w:rsidRPr="0015714D" w:rsidRDefault="00413EA3" w:rsidP="00AE71E2">
      <w:pPr>
        <w:pStyle w:val="Heading1"/>
      </w:pPr>
      <w:r>
        <w:rPr>
          <w:noProof/>
        </w:rPr>
        <w:lastRenderedPageBreak/>
        <w:t>Polimorfizmas</w:t>
      </w:r>
      <w:r w:rsidR="00AE71E2" w:rsidRPr="00AE71E2">
        <w:rPr>
          <w:noProof/>
        </w:rPr>
        <w:t xml:space="preserve"> </w:t>
      </w:r>
      <w:r w:rsidR="00AB7416" w:rsidRPr="0015714D">
        <w:t>(L</w:t>
      </w:r>
      <w:r w:rsidR="00C25271">
        <w:t>3</w:t>
      </w:r>
      <w:r w:rsidR="00AB7416" w:rsidRPr="0015714D">
        <w:t>)</w:t>
      </w:r>
      <w:bookmarkEnd w:id="15"/>
    </w:p>
    <w:p w:rsidR="00990D35" w:rsidRPr="00844988" w:rsidRDefault="00990D35" w:rsidP="00990D35">
      <w:pPr>
        <w:pStyle w:val="Heading2"/>
      </w:pPr>
      <w:bookmarkStart w:id="16" w:name="_Toc478646325"/>
      <w:r w:rsidRPr="00844988">
        <w:t>Darb</w:t>
      </w:r>
      <w:r w:rsidRPr="00C87140">
        <w:t>o</w:t>
      </w:r>
      <w:r w:rsidRPr="00844988">
        <w:t xml:space="preserve"> užduotis</w:t>
      </w:r>
      <w:bookmarkEnd w:id="16"/>
    </w:p>
    <w:p w:rsidR="00990D35" w:rsidRDefault="00990D35" w:rsidP="00990D35"/>
    <w:p w:rsidR="00990D35" w:rsidRDefault="00E46607" w:rsidP="00E46607">
      <w:pPr>
        <w:ind w:firstLine="0"/>
      </w:pPr>
      <w:r>
        <w:rPr>
          <w:noProof/>
          <w:lang w:val="en-US"/>
        </w:rPr>
        <w:drawing>
          <wp:inline distT="0" distB="0" distL="0" distR="0" wp14:anchorId="0C015810" wp14:editId="4147ECF8">
            <wp:extent cx="5943600" cy="32327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5" w:rsidRDefault="00990D35" w:rsidP="00990D35"/>
    <w:p w:rsidR="00990D35" w:rsidRDefault="00990D35" w:rsidP="00E46607">
      <w:pPr>
        <w:pStyle w:val="Heading2"/>
      </w:pPr>
      <w:bookmarkStart w:id="17" w:name="_Toc478646326"/>
      <w:r>
        <w:t>Grafinės vartotojo sąsajos schema</w:t>
      </w:r>
      <w:r w:rsidR="0087338F">
        <w:t xml:space="preserve"> ir paveikslas</w:t>
      </w:r>
      <w:bookmarkEnd w:id="17"/>
    </w:p>
    <w:p w:rsidR="00990D35" w:rsidRDefault="00990D35" w:rsidP="00990D35"/>
    <w:p w:rsidR="000B12C8" w:rsidRDefault="000B12C8" w:rsidP="000B12C8">
      <w:pPr>
        <w:ind w:firstLine="0"/>
      </w:pPr>
      <w:r>
        <w:t>Schema:</w:t>
      </w:r>
    </w:p>
    <w:p w:rsidR="00990D35" w:rsidRDefault="00644172" w:rsidP="00E46607">
      <w:pPr>
        <w:ind w:firstLine="0"/>
      </w:pPr>
      <w:r w:rsidRPr="00E466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EEF287" wp14:editId="30DB240C">
                <wp:simplePos x="0" y="0"/>
                <wp:positionH relativeFrom="leftMargin">
                  <wp:posOffset>1344295</wp:posOffset>
                </wp:positionH>
                <wp:positionV relativeFrom="paragraph">
                  <wp:posOffset>683895</wp:posOffset>
                </wp:positionV>
                <wp:extent cx="922020" cy="246380"/>
                <wp:effectExtent l="0" t="0" r="11430" b="20320"/>
                <wp:wrapNone/>
                <wp:docPr id="47" name="Teksto lauk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EB089D" w:rsidRDefault="00527457" w:rsidP="00E46607">
                            <w:pPr>
                              <w:ind w:right="22"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menuStrip1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105.85pt;margin-top:53.85pt;width:72.6pt;height:19.4pt;z-index:2517002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" fillcolor="#d6e3bc [1302]" strokeweight=".5pt">
                <v:textbox>
                  <w:txbxContent>
                    <w:p w:rsidR="00527457" w:rsidRPr="00EB089D" w:rsidRDefault="00527457" w:rsidP="00E46607">
                      <w:pPr>
                        <w:ind w:right="22"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menuStrip1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466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F7F592" wp14:editId="43948B2D">
                <wp:simplePos x="0" y="0"/>
                <wp:positionH relativeFrom="column">
                  <wp:posOffset>563880</wp:posOffset>
                </wp:positionH>
                <wp:positionV relativeFrom="paragraph">
                  <wp:posOffset>224155</wp:posOffset>
                </wp:positionV>
                <wp:extent cx="23495" cy="461010"/>
                <wp:effectExtent l="0" t="0" r="33655" b="15240"/>
                <wp:wrapNone/>
                <wp:docPr id="52" name="Tiesioji jungti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" cy="4610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Tiesioji jungtis 40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4pt,17.65pt" to="46.2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" strokecolor="black [3040]" strokeweight="1.5pt"/>
            </w:pict>
          </mc:Fallback>
        </mc:AlternateContent>
      </w:r>
      <w:r w:rsidR="00E46607" w:rsidRPr="00E466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50FC73" wp14:editId="0EF17304">
                <wp:simplePos x="0" y="0"/>
                <wp:positionH relativeFrom="leftMargin">
                  <wp:posOffset>1179195</wp:posOffset>
                </wp:positionH>
                <wp:positionV relativeFrom="paragraph">
                  <wp:posOffset>1846580</wp:posOffset>
                </wp:positionV>
                <wp:extent cx="747395" cy="246380"/>
                <wp:effectExtent l="0" t="0" r="14605" b="20320"/>
                <wp:wrapNone/>
                <wp:docPr id="53" name="Teksto lauk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395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375D63" w:rsidRDefault="00527457" w:rsidP="00E46607">
                            <w:pPr>
                              <w:ind w:right="22" w:firstLine="0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label1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92.85pt;margin-top:145.4pt;width:58.85pt;height:19.4pt;z-index:251703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" fillcolor="#d6e3bc [1302]" strokeweight=".5pt">
                <v:textbox>
                  <w:txbxContent>
                    <w:p w:rsidR="00527457" w:rsidRPr="00375D63" w:rsidRDefault="00527457" w:rsidP="00E46607">
                      <w:pPr>
                        <w:ind w:right="22" w:firstLine="0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label1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607" w:rsidRPr="00E466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D60C82" wp14:editId="31AACFF0">
                <wp:simplePos x="0" y="0"/>
                <wp:positionH relativeFrom="column">
                  <wp:posOffset>619760</wp:posOffset>
                </wp:positionH>
                <wp:positionV relativeFrom="paragraph">
                  <wp:posOffset>2091497</wp:posOffset>
                </wp:positionV>
                <wp:extent cx="23495" cy="461010"/>
                <wp:effectExtent l="0" t="0" r="33655" b="15240"/>
                <wp:wrapNone/>
                <wp:docPr id="54" name="Tiesioji jungti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" cy="4610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Tiesioji jungtis 38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8pt,164.7pt" to="50.65pt,2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" strokecolor="black [3040]" strokeweight="1.5pt"/>
            </w:pict>
          </mc:Fallback>
        </mc:AlternateContent>
      </w:r>
      <w:r w:rsidR="00E466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F00296" wp14:editId="1AA0027F">
                <wp:simplePos x="0" y="0"/>
                <wp:positionH relativeFrom="leftMargin">
                  <wp:posOffset>3935730</wp:posOffset>
                </wp:positionH>
                <wp:positionV relativeFrom="paragraph">
                  <wp:posOffset>1137920</wp:posOffset>
                </wp:positionV>
                <wp:extent cx="922020" cy="254000"/>
                <wp:effectExtent l="0" t="0" r="11430" b="12700"/>
                <wp:wrapNone/>
                <wp:docPr id="34" name="Teksto lauk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54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B00B69" w:rsidRDefault="00527457" w:rsidP="00E46607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B00B69">
                              <w:rPr>
                                <w:sz w:val="20"/>
                              </w:rPr>
                              <w:t>richTextBox1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309.9pt;margin-top:89.6pt;width:72.6pt;height:20pt;z-index:251698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" fillcolor="#d6e3bc [1302]" strokeweight=".5pt">
                <v:textbox>
                  <w:txbxContent>
                    <w:p w:rsidR="00527457" w:rsidRPr="00B00B69" w:rsidRDefault="00527457" w:rsidP="00E46607">
                      <w:pPr>
                        <w:ind w:firstLine="0"/>
                        <w:rPr>
                          <w:sz w:val="20"/>
                        </w:rPr>
                      </w:pPr>
                      <w:r w:rsidRPr="00B00B69">
                        <w:rPr>
                          <w:sz w:val="20"/>
                        </w:rPr>
                        <w:t>richTextBox1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44172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8843E1C" wp14:editId="046EC1AA">
            <wp:extent cx="5943600" cy="26695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:rsidR="00E46607" w:rsidRDefault="00E46607" w:rsidP="00E46607">
      <w:pPr>
        <w:ind w:firstLine="0"/>
      </w:pPr>
    </w:p>
    <w:p w:rsidR="00E46607" w:rsidRDefault="00E46607" w:rsidP="000B12C8">
      <w:pPr>
        <w:ind w:firstLine="0"/>
      </w:pPr>
      <w:r>
        <w:t>Meniu punktai: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E46607" w:rsidTr="00644172">
        <w:tc>
          <w:tcPr>
            <w:tcW w:w="3303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:rsidR="00E46607" w:rsidRDefault="00E46607" w:rsidP="00E46607">
            <w:pPr>
              <w:ind w:firstLine="0"/>
            </w:pPr>
            <w:r>
              <w:t>Failas</w:t>
            </w:r>
          </w:p>
        </w:tc>
        <w:tc>
          <w:tcPr>
            <w:tcW w:w="3304" w:type="dxa"/>
            <w:shd w:val="clear" w:color="auto" w:fill="D9D9D9" w:themeFill="background1" w:themeFillShade="D9"/>
          </w:tcPr>
          <w:p w:rsidR="00E46607" w:rsidRDefault="00644172" w:rsidP="00E46607">
            <w:pPr>
              <w:ind w:firstLine="0"/>
            </w:pPr>
            <w:r>
              <w:t>Skaičiavimas</w:t>
            </w:r>
          </w:p>
        </w:tc>
        <w:tc>
          <w:tcPr>
            <w:tcW w:w="3304" w:type="dxa"/>
            <w:shd w:val="clear" w:color="auto" w:fill="D9D9D9" w:themeFill="background1" w:themeFillShade="D9"/>
          </w:tcPr>
          <w:p w:rsidR="00E46607" w:rsidRDefault="00E46607" w:rsidP="00E46607">
            <w:pPr>
              <w:ind w:firstLine="0"/>
            </w:pPr>
            <w:r>
              <w:t>Pagalba</w:t>
            </w:r>
          </w:p>
        </w:tc>
      </w:tr>
      <w:tr w:rsidR="00E46607" w:rsidTr="00644172">
        <w:tc>
          <w:tcPr>
            <w:tcW w:w="3303" w:type="dxa"/>
            <w:tcBorders>
              <w:left w:val="single" w:sz="4" w:space="0" w:color="auto"/>
            </w:tcBorders>
          </w:tcPr>
          <w:p w:rsidR="00E46607" w:rsidRDefault="00E46607" w:rsidP="00E46607">
            <w:pPr>
              <w:ind w:firstLine="0"/>
            </w:pPr>
            <w:r>
              <w:t>Įvesti</w:t>
            </w:r>
          </w:p>
        </w:tc>
        <w:tc>
          <w:tcPr>
            <w:tcW w:w="3304" w:type="dxa"/>
          </w:tcPr>
          <w:p w:rsidR="00E46607" w:rsidRDefault="00CE5843" w:rsidP="00E46607">
            <w:pPr>
              <w:ind w:firstLine="0"/>
            </w:pPr>
            <w:r>
              <w:t>Geriausi automobiliai</w:t>
            </w:r>
          </w:p>
        </w:tc>
        <w:tc>
          <w:tcPr>
            <w:tcW w:w="3304" w:type="dxa"/>
          </w:tcPr>
          <w:p w:rsidR="00E46607" w:rsidRDefault="00E46607" w:rsidP="00E46607">
            <w:pPr>
              <w:ind w:firstLine="0"/>
            </w:pPr>
            <w:r>
              <w:t>Nurodymai vartotojui</w:t>
            </w:r>
          </w:p>
        </w:tc>
      </w:tr>
      <w:tr w:rsidR="00E46607" w:rsidTr="00CE5843">
        <w:tc>
          <w:tcPr>
            <w:tcW w:w="3303" w:type="dxa"/>
            <w:tcBorders>
              <w:left w:val="single" w:sz="4" w:space="0" w:color="auto"/>
              <w:bottom w:val="single" w:sz="4" w:space="0" w:color="auto"/>
            </w:tcBorders>
          </w:tcPr>
          <w:p w:rsidR="00E46607" w:rsidRDefault="00644172" w:rsidP="00E46607">
            <w:pPr>
              <w:ind w:firstLine="0"/>
            </w:pPr>
            <w:r>
              <w:t>Spausdinti</w:t>
            </w:r>
          </w:p>
        </w:tc>
        <w:tc>
          <w:tcPr>
            <w:tcW w:w="3304" w:type="dxa"/>
          </w:tcPr>
          <w:p w:rsidR="00E46607" w:rsidRDefault="00CE5843" w:rsidP="00E46607">
            <w:pPr>
              <w:ind w:firstLine="0"/>
            </w:pPr>
            <w:r>
              <w:t>Seniausi mikroautobusai</w:t>
            </w:r>
          </w:p>
        </w:tc>
        <w:tc>
          <w:tcPr>
            <w:tcW w:w="3304" w:type="dxa"/>
            <w:tcBorders>
              <w:bottom w:val="single" w:sz="4" w:space="0" w:color="auto"/>
            </w:tcBorders>
          </w:tcPr>
          <w:p w:rsidR="00E46607" w:rsidRDefault="00E46607" w:rsidP="00E46607">
            <w:pPr>
              <w:ind w:firstLine="0"/>
            </w:pPr>
            <w:r>
              <w:t>Naudojimo sąlygos</w:t>
            </w:r>
          </w:p>
        </w:tc>
      </w:tr>
      <w:tr w:rsidR="00644172" w:rsidTr="00CE5843">
        <w:tc>
          <w:tcPr>
            <w:tcW w:w="3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44172" w:rsidRDefault="00644172" w:rsidP="00E46607">
            <w:pPr>
              <w:ind w:firstLine="0"/>
            </w:pPr>
            <w:r>
              <w:t>Baigti</w:t>
            </w:r>
          </w:p>
        </w:tc>
        <w:tc>
          <w:tcPr>
            <w:tcW w:w="3304" w:type="dxa"/>
            <w:tcBorders>
              <w:bottom w:val="single" w:sz="4" w:space="0" w:color="auto"/>
            </w:tcBorders>
          </w:tcPr>
          <w:p w:rsidR="00644172" w:rsidRDefault="00CE5843" w:rsidP="00CE5843">
            <w:pPr>
              <w:ind w:firstLine="0"/>
            </w:pPr>
            <w:r>
              <w:t>Krovininiai automobiliai</w:t>
            </w:r>
          </w:p>
        </w:tc>
        <w:tc>
          <w:tcPr>
            <w:tcW w:w="3304" w:type="dxa"/>
            <w:tcBorders>
              <w:bottom w:val="nil"/>
              <w:right w:val="nil"/>
            </w:tcBorders>
          </w:tcPr>
          <w:p w:rsidR="00644172" w:rsidRDefault="00644172" w:rsidP="00E46607">
            <w:pPr>
              <w:ind w:firstLine="0"/>
            </w:pPr>
          </w:p>
        </w:tc>
      </w:tr>
      <w:tr w:rsidR="00644172" w:rsidTr="00CE5843">
        <w:tc>
          <w:tcPr>
            <w:tcW w:w="3303" w:type="dxa"/>
            <w:tcBorders>
              <w:top w:val="single" w:sz="4" w:space="0" w:color="auto"/>
              <w:left w:val="nil"/>
              <w:bottom w:val="nil"/>
            </w:tcBorders>
          </w:tcPr>
          <w:p w:rsidR="00644172" w:rsidRDefault="00644172" w:rsidP="00E46607">
            <w:pPr>
              <w:ind w:firstLine="0"/>
            </w:pPr>
          </w:p>
        </w:tc>
        <w:tc>
          <w:tcPr>
            <w:tcW w:w="3304" w:type="dxa"/>
            <w:tcBorders>
              <w:top w:val="single" w:sz="4" w:space="0" w:color="auto"/>
              <w:bottom w:val="single" w:sz="4" w:space="0" w:color="auto"/>
            </w:tcBorders>
          </w:tcPr>
          <w:p w:rsidR="00644172" w:rsidRDefault="00CE5843" w:rsidP="00E46607">
            <w:pPr>
              <w:ind w:firstLine="0"/>
            </w:pPr>
            <w:r>
              <w:t>Techninė apžiūra</w:t>
            </w:r>
          </w:p>
        </w:tc>
        <w:tc>
          <w:tcPr>
            <w:tcW w:w="3304" w:type="dxa"/>
            <w:tcBorders>
              <w:top w:val="nil"/>
              <w:bottom w:val="nil"/>
              <w:right w:val="nil"/>
            </w:tcBorders>
          </w:tcPr>
          <w:p w:rsidR="00644172" w:rsidRDefault="00644172" w:rsidP="00E46607">
            <w:pPr>
              <w:ind w:firstLine="0"/>
            </w:pPr>
          </w:p>
        </w:tc>
      </w:tr>
    </w:tbl>
    <w:p w:rsidR="000B12C8" w:rsidRDefault="000B12C8" w:rsidP="00E46607">
      <w:pPr>
        <w:ind w:firstLine="0"/>
      </w:pPr>
    </w:p>
    <w:p w:rsidR="000B12C8" w:rsidRDefault="000B12C8">
      <w:pPr>
        <w:ind w:firstLine="0"/>
        <w:jc w:val="left"/>
      </w:pPr>
      <w:r>
        <w:br w:type="page"/>
      </w:r>
    </w:p>
    <w:p w:rsidR="00990D35" w:rsidRDefault="00F84BDF" w:rsidP="000B12C8">
      <w:pPr>
        <w:ind w:firstLine="0"/>
      </w:pPr>
      <w:r>
        <w:lastRenderedPageBreak/>
        <w:t>Paveikslas:</w:t>
      </w:r>
    </w:p>
    <w:p w:rsidR="000B12C8" w:rsidRPr="00D72A52" w:rsidRDefault="000B12C8" w:rsidP="00D72A52">
      <w:pPr>
        <w:ind w:left="-851" w:firstLine="0"/>
      </w:pPr>
      <w:r>
        <w:rPr>
          <w:noProof/>
          <w:lang w:val="en-US"/>
        </w:rPr>
        <w:drawing>
          <wp:inline distT="0" distB="0" distL="0" distR="0" wp14:anchorId="564D17D4" wp14:editId="6698040B">
            <wp:extent cx="6869927" cy="3085596"/>
            <wp:effectExtent l="0" t="0" r="762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65335" cy="308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C8" w:rsidRDefault="000B12C8" w:rsidP="000B12C8">
      <w:pPr>
        <w:ind w:left="-851" w:firstLine="0"/>
      </w:pPr>
      <w:r>
        <w:rPr>
          <w:noProof/>
          <w:lang w:val="en-US"/>
        </w:rPr>
        <w:drawing>
          <wp:inline distT="0" distB="0" distL="0" distR="0" wp14:anchorId="04DE84A0" wp14:editId="7F895B76">
            <wp:extent cx="6869927" cy="3085595"/>
            <wp:effectExtent l="0" t="0" r="762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65336" cy="30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C8" w:rsidRDefault="000B12C8" w:rsidP="000B12C8">
      <w:pPr>
        <w:ind w:left="-851" w:firstLine="0"/>
      </w:pPr>
      <w:r>
        <w:rPr>
          <w:noProof/>
          <w:lang w:val="en-US"/>
        </w:rPr>
        <w:drawing>
          <wp:inline distT="0" distB="0" distL="0" distR="0" wp14:anchorId="2A5434D7" wp14:editId="5D71B844">
            <wp:extent cx="6869927" cy="3085595"/>
            <wp:effectExtent l="0" t="0" r="762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65336" cy="30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52" w:rsidRDefault="00D72A52" w:rsidP="000B12C8">
      <w:pPr>
        <w:ind w:left="-851" w:firstLine="0"/>
        <w:rPr>
          <w:noProof/>
          <w:lang w:val="en-US"/>
        </w:rPr>
      </w:pPr>
    </w:p>
    <w:p w:rsidR="00D72A52" w:rsidRDefault="00D72A52" w:rsidP="000B12C8">
      <w:pPr>
        <w:ind w:left="-851" w:firstLine="0"/>
      </w:pPr>
      <w:r>
        <w:rPr>
          <w:noProof/>
          <w:lang w:val="en-US"/>
        </w:rPr>
        <w:lastRenderedPageBreak/>
        <w:drawing>
          <wp:inline distT="0" distB="0" distL="0" distR="0" wp14:anchorId="45FF0DEB" wp14:editId="11F6F649">
            <wp:extent cx="6868838" cy="3085106"/>
            <wp:effectExtent l="0" t="0" r="825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64247" cy="308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52" w:rsidRDefault="00D72A52" w:rsidP="000B12C8">
      <w:pPr>
        <w:ind w:left="-851" w:firstLine="0"/>
      </w:pPr>
      <w:r>
        <w:rPr>
          <w:noProof/>
          <w:lang w:val="en-US"/>
        </w:rPr>
        <w:drawing>
          <wp:inline distT="0" distB="0" distL="0" distR="0" wp14:anchorId="05B79A1A" wp14:editId="58E8D727">
            <wp:extent cx="6869927" cy="3085595"/>
            <wp:effectExtent l="0" t="0" r="762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65336" cy="30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5" w:rsidRDefault="00990D35" w:rsidP="00990D35">
      <w:pPr>
        <w:pStyle w:val="Heading2"/>
      </w:pPr>
      <w:bookmarkStart w:id="18" w:name="_Toc478646327"/>
      <w:r>
        <w:t>Sąsajoje panaudotų komponentų keičiamos savybės</w:t>
      </w:r>
      <w:bookmarkEnd w:id="18"/>
    </w:p>
    <w:p w:rsidR="00990D35" w:rsidRDefault="00990D35" w:rsidP="00F10552">
      <w:pPr>
        <w:ind w:firstLine="0"/>
      </w:pP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4013"/>
        <w:gridCol w:w="2253"/>
        <w:gridCol w:w="2806"/>
      </w:tblGrid>
      <w:tr w:rsidR="00990D35" w:rsidRPr="00F56923" w:rsidTr="005C54E5">
        <w:trPr>
          <w:jc w:val="center"/>
        </w:trPr>
        <w:tc>
          <w:tcPr>
            <w:tcW w:w="4013" w:type="dxa"/>
          </w:tcPr>
          <w:p w:rsidR="00990D35" w:rsidRPr="00336D40" w:rsidRDefault="00990D35" w:rsidP="00052178">
            <w:pPr>
              <w:pStyle w:val="Lentelsantrat"/>
            </w:pPr>
            <w:r>
              <w:t>Komponentas</w:t>
            </w:r>
          </w:p>
        </w:tc>
        <w:tc>
          <w:tcPr>
            <w:tcW w:w="2253" w:type="dxa"/>
          </w:tcPr>
          <w:p w:rsidR="00990D35" w:rsidRPr="00336D40" w:rsidRDefault="00990D35" w:rsidP="00052178">
            <w:pPr>
              <w:pStyle w:val="Lentelsantrat"/>
            </w:pPr>
            <w:r>
              <w:t>Savybė</w:t>
            </w:r>
          </w:p>
        </w:tc>
        <w:tc>
          <w:tcPr>
            <w:tcW w:w="2806" w:type="dxa"/>
          </w:tcPr>
          <w:p w:rsidR="00990D35" w:rsidRPr="00336D40" w:rsidRDefault="00990D35" w:rsidP="00052178">
            <w:pPr>
              <w:pStyle w:val="Lentelsantrat"/>
            </w:pPr>
            <w:r>
              <w:t>Reikšmė</w:t>
            </w:r>
          </w:p>
        </w:tc>
      </w:tr>
      <w:tr w:rsidR="005C54E5" w:rsidRPr="00F56923" w:rsidTr="005C54E5">
        <w:trPr>
          <w:jc w:val="center"/>
        </w:trPr>
        <w:tc>
          <w:tcPr>
            <w:tcW w:w="4013" w:type="dxa"/>
          </w:tcPr>
          <w:p w:rsidR="005C54E5" w:rsidRPr="00336D40" w:rsidRDefault="005C54E5" w:rsidP="00527457">
            <w:pPr>
              <w:pStyle w:val="Lentelscels"/>
            </w:pPr>
            <w:r>
              <w:t>Form1</w:t>
            </w:r>
          </w:p>
        </w:tc>
        <w:tc>
          <w:tcPr>
            <w:tcW w:w="2253" w:type="dxa"/>
          </w:tcPr>
          <w:p w:rsidR="005C54E5" w:rsidRPr="00336D40" w:rsidRDefault="005C54E5" w:rsidP="00146107">
            <w:pPr>
              <w:pStyle w:val="Lentelscels"/>
            </w:pPr>
            <w:r>
              <w:t xml:space="preserve">Text: </w:t>
            </w:r>
            <w:r w:rsidR="00146107">
              <w:t>Automobilių parkas</w:t>
            </w:r>
          </w:p>
        </w:tc>
        <w:tc>
          <w:tcPr>
            <w:tcW w:w="2806" w:type="dxa"/>
          </w:tcPr>
          <w:p w:rsidR="005C54E5" w:rsidRPr="00336D40" w:rsidRDefault="005C54E5" w:rsidP="00527457">
            <w:pPr>
              <w:pStyle w:val="Lentelscels"/>
            </w:pPr>
            <w:r>
              <w:t>Programos langas</w:t>
            </w:r>
          </w:p>
        </w:tc>
      </w:tr>
      <w:tr w:rsidR="00F84BDF" w:rsidRPr="00F56923" w:rsidTr="005C54E5">
        <w:trPr>
          <w:jc w:val="center"/>
        </w:trPr>
        <w:tc>
          <w:tcPr>
            <w:tcW w:w="4013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richTextBox1</w:t>
            </w:r>
          </w:p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RichTextBox)</w:t>
            </w:r>
          </w:p>
        </w:tc>
        <w:tc>
          <w:tcPr>
            <w:tcW w:w="2253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Font: Courier New, Regular, </w:t>
            </w:r>
            <w:r w:rsidR="00D72A52">
              <w:rPr>
                <w:rFonts w:cs="Times New Roman"/>
                <w:szCs w:val="22"/>
              </w:rPr>
              <w:t>8</w:t>
            </w:r>
            <w:r w:rsidRPr="00060F88">
              <w:rPr>
                <w:rFonts w:cs="Times New Roman"/>
                <w:szCs w:val="22"/>
              </w:rPr>
              <w:t>;</w:t>
            </w:r>
          </w:p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Script: Baltic;</w:t>
            </w:r>
          </w:p>
        </w:tc>
        <w:tc>
          <w:tcPr>
            <w:tcW w:w="2806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Atvaizduoti pradinių duomenų ir skaičiavimų turiniui</w:t>
            </w:r>
            <w:r w:rsidR="00A9385E">
              <w:rPr>
                <w:rFonts w:cs="Times New Roman"/>
                <w:szCs w:val="22"/>
              </w:rPr>
              <w:t>.</w:t>
            </w:r>
          </w:p>
        </w:tc>
      </w:tr>
      <w:tr w:rsidR="00F84BDF" w:rsidRPr="00F56923" w:rsidTr="005C54E5">
        <w:trPr>
          <w:jc w:val="center"/>
        </w:trPr>
        <w:tc>
          <w:tcPr>
            <w:tcW w:w="4013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label1</w:t>
            </w:r>
          </w:p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Label)</w:t>
            </w:r>
          </w:p>
        </w:tc>
        <w:tc>
          <w:tcPr>
            <w:tcW w:w="2253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Pranešimas</w:t>
            </w:r>
          </w:p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Font: Courier New, Bold, </w:t>
            </w:r>
            <w:r w:rsidR="00D72A52">
              <w:rPr>
                <w:rFonts w:cs="Times New Roman"/>
                <w:szCs w:val="22"/>
              </w:rPr>
              <w:t>12</w:t>
            </w:r>
            <w:r w:rsidRPr="00060F88">
              <w:rPr>
                <w:rFonts w:cs="Times New Roman"/>
                <w:szCs w:val="22"/>
              </w:rPr>
              <w:t>;</w:t>
            </w:r>
          </w:p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Script: Baltic;</w:t>
            </w:r>
          </w:p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ForeColor: Highlight</w:t>
            </w:r>
          </w:p>
        </w:tc>
        <w:tc>
          <w:tcPr>
            <w:tcW w:w="2806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Spausdina pranešimus apie programos veikimą.</w:t>
            </w:r>
          </w:p>
        </w:tc>
      </w:tr>
      <w:tr w:rsidR="00F84BDF" w:rsidRPr="00F56923" w:rsidTr="005C54E5">
        <w:trPr>
          <w:jc w:val="center"/>
        </w:trPr>
        <w:tc>
          <w:tcPr>
            <w:tcW w:w="4013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menuStrip1</w:t>
            </w:r>
          </w:p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MenuStrip)</w:t>
            </w:r>
          </w:p>
        </w:tc>
        <w:tc>
          <w:tcPr>
            <w:tcW w:w="2253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Naudojamas meniu punktų, kurie bus naudojami programos veikimo metu, išdėstymui.</w:t>
            </w:r>
          </w:p>
        </w:tc>
      </w:tr>
      <w:tr w:rsidR="00F84BDF" w:rsidRPr="00F56923" w:rsidTr="005C54E5">
        <w:trPr>
          <w:jc w:val="center"/>
        </w:trPr>
        <w:tc>
          <w:tcPr>
            <w:tcW w:w="4013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failasToolStripMenuItem</w:t>
            </w:r>
          </w:p>
          <w:p w:rsidR="00F84BDF" w:rsidRPr="00060F88" w:rsidRDefault="003529D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lastRenderedPageBreak/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lastRenderedPageBreak/>
              <w:t>Text: Failas</w:t>
            </w:r>
          </w:p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lastRenderedPageBreak/>
              <w:t>Font: Standartiniai nustatymai</w:t>
            </w:r>
          </w:p>
        </w:tc>
        <w:tc>
          <w:tcPr>
            <w:tcW w:w="2806" w:type="dxa"/>
          </w:tcPr>
          <w:p w:rsidR="00F84BDF" w:rsidRPr="00060F88" w:rsidRDefault="00F84BDF" w:rsidP="00D72A52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lastRenderedPageBreak/>
              <w:t>Meniu punktas, kuriame y</w:t>
            </w:r>
            <w:r w:rsidR="00D72A52">
              <w:rPr>
                <w:rFonts w:cs="Times New Roman"/>
                <w:szCs w:val="22"/>
              </w:rPr>
              <w:t xml:space="preserve">ra </w:t>
            </w:r>
            <w:r w:rsidR="00D72A52">
              <w:rPr>
                <w:rFonts w:cs="Times New Roman"/>
                <w:szCs w:val="22"/>
              </w:rPr>
              <w:lastRenderedPageBreak/>
              <w:t>mygtukai duomenų nuskaitymui, atliktų skaičiavimų spausdinimui ir darbo su programa baigimui.</w:t>
            </w:r>
          </w:p>
        </w:tc>
      </w:tr>
      <w:tr w:rsidR="00F84BDF" w:rsidRPr="00F56923" w:rsidTr="005C54E5">
        <w:trPr>
          <w:jc w:val="center"/>
        </w:trPr>
        <w:tc>
          <w:tcPr>
            <w:tcW w:w="4013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lastRenderedPageBreak/>
              <w:t>ivestiToolStripMenuItem</w:t>
            </w:r>
          </w:p>
          <w:p w:rsidR="00F84BDF" w:rsidRPr="00060F88" w:rsidRDefault="003529D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nuskaityti</w:t>
            </w:r>
          </w:p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Text: </w:t>
            </w:r>
            <w:r w:rsidR="00A9385E">
              <w:rPr>
                <w:rFonts w:cs="Times New Roman"/>
                <w:szCs w:val="22"/>
              </w:rPr>
              <w:t>Nuskaityti</w:t>
            </w:r>
          </w:p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F84BDF" w:rsidRPr="00060F88" w:rsidRDefault="00F84BDF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 duomenims iš failo nuskaityti</w:t>
            </w:r>
            <w:r w:rsidR="00A9385E">
              <w:rPr>
                <w:rFonts w:cs="Times New Roman"/>
                <w:szCs w:val="22"/>
              </w:rPr>
              <w:t>.</w:t>
            </w:r>
          </w:p>
        </w:tc>
      </w:tr>
      <w:tr w:rsidR="00A9385E" w:rsidRPr="00F56923" w:rsidTr="005C54E5">
        <w:trPr>
          <w:jc w:val="center"/>
        </w:trPr>
        <w:tc>
          <w:tcPr>
            <w:tcW w:w="4013" w:type="dxa"/>
          </w:tcPr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spausdintiToolStripMenuItem</w:t>
            </w:r>
          </w:p>
          <w:p w:rsidR="00A9385E" w:rsidRPr="00060F88" w:rsidRDefault="003529D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Name: </w:t>
            </w:r>
            <w:r>
              <w:rPr>
                <w:rFonts w:cs="Times New Roman"/>
                <w:szCs w:val="22"/>
              </w:rPr>
              <w:t>spausdinti</w:t>
            </w:r>
          </w:p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Spausdinti</w:t>
            </w:r>
          </w:p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 gautiems rezultatams atspausdinti</w:t>
            </w:r>
            <w:r>
              <w:rPr>
                <w:rFonts w:cs="Times New Roman"/>
                <w:szCs w:val="22"/>
              </w:rPr>
              <w:t>.</w:t>
            </w:r>
          </w:p>
        </w:tc>
      </w:tr>
      <w:tr w:rsidR="00A9385E" w:rsidRPr="00F56923" w:rsidTr="005C54E5">
        <w:trPr>
          <w:jc w:val="center"/>
        </w:trPr>
        <w:tc>
          <w:tcPr>
            <w:tcW w:w="4013" w:type="dxa"/>
          </w:tcPr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baigtiToolStripMenuItem</w:t>
            </w:r>
          </w:p>
          <w:p w:rsidR="00A9385E" w:rsidRPr="00060F88" w:rsidRDefault="003529D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baigti</w:t>
            </w:r>
          </w:p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Baigti</w:t>
            </w:r>
          </w:p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baigiantis darbą su programa</w:t>
            </w:r>
            <w:r>
              <w:rPr>
                <w:rFonts w:cs="Times New Roman"/>
                <w:szCs w:val="22"/>
              </w:rPr>
              <w:t>.</w:t>
            </w:r>
          </w:p>
        </w:tc>
      </w:tr>
      <w:tr w:rsidR="00A9385E" w:rsidRPr="00F56923" w:rsidTr="005C54E5">
        <w:trPr>
          <w:jc w:val="center"/>
        </w:trPr>
        <w:tc>
          <w:tcPr>
            <w:tcW w:w="4013" w:type="dxa"/>
          </w:tcPr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skaič</w:t>
            </w:r>
            <w:r w:rsidRPr="00060F88">
              <w:rPr>
                <w:rFonts w:cs="Times New Roman"/>
                <w:szCs w:val="22"/>
              </w:rPr>
              <w:t>iuotiToolStripMenuItem</w:t>
            </w:r>
          </w:p>
          <w:p w:rsidR="00A9385E" w:rsidRPr="00060F88" w:rsidRDefault="003529D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Text: Skaičiavimas</w:t>
            </w:r>
          </w:p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 skaičiavimams atlikti</w:t>
            </w:r>
            <w:r w:rsidR="00DA7776">
              <w:rPr>
                <w:rFonts w:cs="Times New Roman"/>
                <w:szCs w:val="22"/>
              </w:rPr>
              <w:t>.</w:t>
            </w:r>
          </w:p>
        </w:tc>
      </w:tr>
      <w:tr w:rsidR="00A9385E" w:rsidRPr="00F56923" w:rsidTr="005C54E5">
        <w:trPr>
          <w:jc w:val="center"/>
        </w:trPr>
        <w:tc>
          <w:tcPr>
            <w:tcW w:w="4013" w:type="dxa"/>
          </w:tcPr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geriausiAuto</w:t>
            </w:r>
            <w:r w:rsidRPr="00060F88">
              <w:rPr>
                <w:rFonts w:cs="Times New Roman"/>
                <w:szCs w:val="22"/>
              </w:rPr>
              <w:t>ToolStripMenuItem</w:t>
            </w:r>
          </w:p>
          <w:p w:rsidR="00A9385E" w:rsidRPr="00060F88" w:rsidRDefault="003529D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Name: </w:t>
            </w:r>
            <w:r w:rsidR="00AF6F59">
              <w:rPr>
                <w:rFonts w:cs="Times New Roman"/>
                <w:szCs w:val="22"/>
              </w:rPr>
              <w:t>geriausiAuto</w:t>
            </w:r>
          </w:p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Text: </w:t>
            </w:r>
            <w:r w:rsidR="00AF6F59">
              <w:rPr>
                <w:rFonts w:cs="Times New Roman"/>
                <w:szCs w:val="22"/>
              </w:rPr>
              <w:t>Geriausi automobiliai</w:t>
            </w:r>
          </w:p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A9385E" w:rsidRPr="00060F88" w:rsidRDefault="00A9385E" w:rsidP="00D60DD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Meniu punktas, </w:t>
            </w:r>
            <w:r w:rsidR="00D60DDA">
              <w:rPr>
                <w:rFonts w:cs="Times New Roman"/>
                <w:szCs w:val="22"/>
              </w:rPr>
              <w:t>randantis geriausius automobilius</w:t>
            </w:r>
            <w:r w:rsidR="00854489">
              <w:rPr>
                <w:rFonts w:cs="Times New Roman"/>
                <w:szCs w:val="22"/>
              </w:rPr>
              <w:t xml:space="preserve"> kiekvienoje kategorijoje</w:t>
            </w:r>
            <w:r w:rsidR="00DA7776">
              <w:rPr>
                <w:rFonts w:cs="Times New Roman"/>
                <w:szCs w:val="22"/>
              </w:rPr>
              <w:t>.</w:t>
            </w:r>
          </w:p>
        </w:tc>
      </w:tr>
      <w:tr w:rsidR="00A9385E" w:rsidRPr="00F56923" w:rsidTr="005C54E5">
        <w:trPr>
          <w:jc w:val="center"/>
        </w:trPr>
        <w:tc>
          <w:tcPr>
            <w:tcW w:w="4013" w:type="dxa"/>
          </w:tcPr>
          <w:p w:rsidR="00A9385E" w:rsidRPr="00060F88" w:rsidRDefault="00FD1D8A" w:rsidP="00B555EB">
            <w:pPr>
              <w:pStyle w:val="Lentelscels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seniausiMikroautobusai</w:t>
            </w:r>
            <w:r w:rsidR="00A9385E" w:rsidRPr="00060F88">
              <w:rPr>
                <w:rFonts w:cs="Times New Roman"/>
                <w:szCs w:val="22"/>
              </w:rPr>
              <w:t>ToolStripMenuItem</w:t>
            </w:r>
          </w:p>
          <w:p w:rsidR="00A9385E" w:rsidRPr="00060F88" w:rsidRDefault="003529D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Name: </w:t>
            </w:r>
            <w:r w:rsidR="007C733E">
              <w:rPr>
                <w:rFonts w:cs="Times New Roman"/>
                <w:szCs w:val="22"/>
              </w:rPr>
              <w:t>seniausiMikroautobusai</w:t>
            </w:r>
          </w:p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Text: </w:t>
            </w:r>
            <w:r w:rsidR="007C733E">
              <w:rPr>
                <w:rFonts w:cs="Times New Roman"/>
                <w:szCs w:val="22"/>
              </w:rPr>
              <w:t>Seniausi mikroautobusai</w:t>
            </w:r>
          </w:p>
          <w:p w:rsidR="00A9385E" w:rsidRPr="00060F88" w:rsidRDefault="00A9385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A9385E" w:rsidRPr="00060F88" w:rsidRDefault="00A9385E" w:rsidP="007C733E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Meniu punktas, </w:t>
            </w:r>
            <w:r w:rsidR="007C733E">
              <w:rPr>
                <w:rFonts w:cs="Times New Roman"/>
                <w:szCs w:val="22"/>
              </w:rPr>
              <w:t>randantis seniausius mikroautobusus</w:t>
            </w:r>
            <w:r w:rsidR="00DA7776">
              <w:rPr>
                <w:rFonts w:cs="Times New Roman"/>
                <w:szCs w:val="22"/>
              </w:rPr>
              <w:t>.</w:t>
            </w:r>
          </w:p>
        </w:tc>
      </w:tr>
      <w:tr w:rsidR="00DA7776" w:rsidRPr="00F56923" w:rsidTr="005C54E5">
        <w:trPr>
          <w:jc w:val="center"/>
        </w:trPr>
        <w:tc>
          <w:tcPr>
            <w:tcW w:w="4013" w:type="dxa"/>
          </w:tcPr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DA7776">
              <w:rPr>
                <w:rFonts w:cs="Times New Roman"/>
                <w:szCs w:val="22"/>
              </w:rPr>
              <w:t>krovininiaiAutomobiliai</w:t>
            </w:r>
            <w:r w:rsidRPr="00060F88">
              <w:rPr>
                <w:rFonts w:cs="Times New Roman"/>
                <w:szCs w:val="22"/>
              </w:rPr>
              <w:t>ToolStripMenuItem</w:t>
            </w:r>
          </w:p>
          <w:p w:rsidR="00DA7776" w:rsidRPr="00060F88" w:rsidRDefault="003529D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Name: </w:t>
            </w:r>
            <w:r w:rsidRPr="00DA7776">
              <w:rPr>
                <w:rFonts w:cs="Times New Roman"/>
                <w:szCs w:val="22"/>
              </w:rPr>
              <w:t>krovininiaiAutomobiliai</w:t>
            </w:r>
          </w:p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Text: </w:t>
            </w:r>
            <w:r>
              <w:rPr>
                <w:rFonts w:cs="Times New Roman"/>
                <w:szCs w:val="22"/>
              </w:rPr>
              <w:t>Krovininiai automobiliai</w:t>
            </w:r>
          </w:p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DA7776" w:rsidRPr="00060F88" w:rsidRDefault="00DA7776" w:rsidP="00DA7776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Meniu punktas, </w:t>
            </w:r>
            <w:r>
              <w:rPr>
                <w:rFonts w:cs="Times New Roman"/>
                <w:szCs w:val="22"/>
              </w:rPr>
              <w:t>randantis kiekvieno filialo krovininius automobilius.</w:t>
            </w:r>
          </w:p>
        </w:tc>
      </w:tr>
      <w:tr w:rsidR="00DA7776" w:rsidRPr="00F56923" w:rsidTr="005C54E5">
        <w:trPr>
          <w:jc w:val="center"/>
        </w:trPr>
        <w:tc>
          <w:tcPr>
            <w:tcW w:w="4013" w:type="dxa"/>
          </w:tcPr>
          <w:p w:rsidR="00DA7776" w:rsidRPr="00060F88" w:rsidRDefault="0048490A" w:rsidP="00B555EB">
            <w:pPr>
              <w:pStyle w:val="Lentelscels"/>
              <w:rPr>
                <w:rFonts w:cs="Times New Roman"/>
                <w:szCs w:val="22"/>
              </w:rPr>
            </w:pPr>
            <w:r w:rsidRPr="0048490A">
              <w:rPr>
                <w:rFonts w:cs="Times New Roman"/>
                <w:szCs w:val="22"/>
              </w:rPr>
              <w:t>techninėApžiūra</w:t>
            </w:r>
            <w:r w:rsidR="00DA7776" w:rsidRPr="00060F88">
              <w:rPr>
                <w:rFonts w:cs="Times New Roman"/>
                <w:szCs w:val="22"/>
              </w:rPr>
              <w:t>ToolStripMenuItem</w:t>
            </w:r>
          </w:p>
          <w:p w:rsidR="00DA7776" w:rsidRPr="00060F88" w:rsidRDefault="003529D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Name: </w:t>
            </w:r>
            <w:r w:rsidR="0048490A" w:rsidRPr="0048490A">
              <w:rPr>
                <w:rFonts w:cs="Times New Roman"/>
                <w:szCs w:val="22"/>
              </w:rPr>
              <w:t>techninėApžiūra</w:t>
            </w:r>
          </w:p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 xml:space="preserve">Text: </w:t>
            </w:r>
            <w:r w:rsidR="0048490A">
              <w:rPr>
                <w:rFonts w:cs="Times New Roman"/>
                <w:szCs w:val="22"/>
              </w:rPr>
              <w:t>Techninė a</w:t>
            </w:r>
            <w:r w:rsidR="0048490A" w:rsidRPr="0048490A">
              <w:rPr>
                <w:rFonts w:cs="Times New Roman"/>
                <w:szCs w:val="22"/>
              </w:rPr>
              <w:t>pžiūra</w:t>
            </w:r>
          </w:p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DA7776" w:rsidRPr="00060F88" w:rsidRDefault="00DA7776" w:rsidP="00A66601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Meniu punktas, </w:t>
            </w:r>
            <w:r>
              <w:rPr>
                <w:rFonts w:cs="Times New Roman"/>
                <w:szCs w:val="22"/>
              </w:rPr>
              <w:t xml:space="preserve">randantis </w:t>
            </w:r>
            <w:r w:rsidR="00A66601">
              <w:rPr>
                <w:rFonts w:cs="Times New Roman"/>
                <w:szCs w:val="22"/>
              </w:rPr>
              <w:t>automobilių techninės apžiūros galiojimo pabaigos datas.</w:t>
            </w:r>
          </w:p>
        </w:tc>
      </w:tr>
      <w:tr w:rsidR="00DA7776" w:rsidRPr="00F56923" w:rsidTr="005C54E5">
        <w:trPr>
          <w:jc w:val="center"/>
        </w:trPr>
        <w:tc>
          <w:tcPr>
            <w:tcW w:w="4013" w:type="dxa"/>
          </w:tcPr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pagalbaToolStripMenuItem</w:t>
            </w:r>
          </w:p>
          <w:p w:rsidR="00DA7776" w:rsidRPr="00060F88" w:rsidRDefault="003529DE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</w:t>
            </w:r>
            <w:r>
              <w:rPr>
                <w:rFonts w:cs="Times New Roman"/>
                <w:szCs w:val="22"/>
              </w:rPr>
              <w:t>Item</w:t>
            </w:r>
            <w:r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Pagalba</w:t>
            </w:r>
          </w:p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turintis mygtukus, kurie atvaizduoja nurodymus vartotojui ir naudojimo sąlygas.</w:t>
            </w:r>
          </w:p>
        </w:tc>
      </w:tr>
      <w:tr w:rsidR="00DA7776" w:rsidRPr="00F56923" w:rsidTr="005C54E5">
        <w:trPr>
          <w:jc w:val="center"/>
        </w:trPr>
        <w:tc>
          <w:tcPr>
            <w:tcW w:w="4013" w:type="dxa"/>
          </w:tcPr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nurodymaiVartotojuiToolStripMenuItem </w:t>
            </w:r>
            <w:r w:rsidR="003529DE" w:rsidRPr="00060F88">
              <w:rPr>
                <w:rFonts w:cs="Times New Roman"/>
                <w:szCs w:val="22"/>
              </w:rPr>
              <w:t>(tipas ToolStripMenu</w:t>
            </w:r>
            <w:r w:rsidR="003529DE">
              <w:rPr>
                <w:rFonts w:cs="Times New Roman"/>
                <w:szCs w:val="22"/>
              </w:rPr>
              <w:t>Item</w:t>
            </w:r>
            <w:r w:rsidR="003529DE"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266BC4" w:rsidRPr="00060F88" w:rsidRDefault="005019C3" w:rsidP="00B555EB">
            <w:pPr>
              <w:pStyle w:val="Lentelscels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 xml:space="preserve">Name: </w:t>
            </w:r>
            <w:r w:rsidRPr="00266BC4">
              <w:rPr>
                <w:rFonts w:cs="Times New Roman"/>
                <w:szCs w:val="22"/>
              </w:rPr>
              <w:t>nurodymaiVartotojui</w:t>
            </w:r>
            <w:r w:rsidRPr="00060F88">
              <w:rPr>
                <w:rFonts w:cs="Times New Roman"/>
                <w:szCs w:val="22"/>
              </w:rPr>
              <w:t xml:space="preserve"> </w:t>
            </w:r>
            <w:r w:rsidR="00DA7776" w:rsidRPr="00060F88">
              <w:rPr>
                <w:rFonts w:cs="Times New Roman"/>
                <w:szCs w:val="22"/>
              </w:rPr>
              <w:t>Text: Nurodymai vartotojui</w:t>
            </w:r>
          </w:p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spausdinantis nurodymus vartotojui.</w:t>
            </w:r>
          </w:p>
        </w:tc>
      </w:tr>
      <w:tr w:rsidR="00DA7776" w:rsidRPr="00F56923" w:rsidTr="005C54E5">
        <w:trPr>
          <w:jc w:val="center"/>
        </w:trPr>
        <w:tc>
          <w:tcPr>
            <w:tcW w:w="4013" w:type="dxa"/>
          </w:tcPr>
          <w:p w:rsidR="00DA7776" w:rsidRPr="00060F88" w:rsidRDefault="007902E6" w:rsidP="00B555EB">
            <w:pPr>
              <w:pStyle w:val="Lentelscels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naudojimoSą</w:t>
            </w:r>
            <w:r w:rsidR="00DA7776" w:rsidRPr="00060F88">
              <w:rPr>
                <w:rFonts w:cs="Times New Roman"/>
                <w:szCs w:val="22"/>
              </w:rPr>
              <w:t xml:space="preserve">lygosToolStripMenuItem </w:t>
            </w:r>
            <w:r w:rsidR="003529DE" w:rsidRPr="00060F88">
              <w:rPr>
                <w:rFonts w:cs="Times New Roman"/>
                <w:szCs w:val="22"/>
              </w:rPr>
              <w:t>(tipas ToolStripMenu</w:t>
            </w:r>
            <w:r w:rsidR="003529DE">
              <w:rPr>
                <w:rFonts w:cs="Times New Roman"/>
                <w:szCs w:val="22"/>
              </w:rPr>
              <w:t>Item</w:t>
            </w:r>
            <w:r w:rsidR="003529DE" w:rsidRPr="00060F88">
              <w:rPr>
                <w:rFonts w:cs="Times New Roman"/>
                <w:szCs w:val="22"/>
              </w:rPr>
              <w:t>)</w:t>
            </w:r>
          </w:p>
        </w:tc>
        <w:tc>
          <w:tcPr>
            <w:tcW w:w="2253" w:type="dxa"/>
          </w:tcPr>
          <w:p w:rsidR="00434CB3" w:rsidRDefault="00434CB3" w:rsidP="00B555EB">
            <w:pPr>
              <w:pStyle w:val="Lentelscels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 xml:space="preserve">Name: </w:t>
            </w:r>
            <w:r w:rsidR="007902E6" w:rsidRPr="007902E6">
              <w:rPr>
                <w:rFonts w:cs="Times New Roman"/>
                <w:szCs w:val="22"/>
              </w:rPr>
              <w:t>naudojimoSąlygos</w:t>
            </w:r>
          </w:p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Naudojimo sąlygos</w:t>
            </w:r>
          </w:p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806" w:type="dxa"/>
          </w:tcPr>
          <w:p w:rsidR="00DA7776" w:rsidRPr="00060F88" w:rsidRDefault="00DA7776" w:rsidP="00B555EB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spausdinantis naudojimo sąlygas.</w:t>
            </w:r>
          </w:p>
        </w:tc>
      </w:tr>
    </w:tbl>
    <w:p w:rsidR="00990D35" w:rsidRDefault="00990D35" w:rsidP="00990D35"/>
    <w:p w:rsidR="00AE71E2" w:rsidRPr="00AE71E2" w:rsidRDefault="00AE71E2" w:rsidP="00AE71E2"/>
    <w:p w:rsidR="00990D35" w:rsidRDefault="00990D35" w:rsidP="00990D35">
      <w:pPr>
        <w:pStyle w:val="Heading2"/>
      </w:pPr>
      <w:bookmarkStart w:id="19" w:name="_Toc478646328"/>
      <w:r>
        <w:t>Programos vartotojo vadovas</w:t>
      </w:r>
      <w:bookmarkEnd w:id="19"/>
    </w:p>
    <w:p w:rsidR="00B00928" w:rsidRPr="00B00928" w:rsidRDefault="00B00928" w:rsidP="00B00928"/>
    <w:p w:rsidR="00ED6A1A" w:rsidRPr="008521E6" w:rsidRDefault="00ED6A1A" w:rsidP="00ED6A1A">
      <w:pPr>
        <w:pStyle w:val="ListParagraph"/>
        <w:numPr>
          <w:ilvl w:val="0"/>
          <w:numId w:val="4"/>
        </w:numPr>
        <w:autoSpaceDE w:val="0"/>
        <w:autoSpaceDN w:val="0"/>
        <w:adjustRightInd w:val="0"/>
        <w:ind w:left="426"/>
        <w:jc w:val="left"/>
        <w:rPr>
          <w:color w:val="000000"/>
          <w:sz w:val="24"/>
          <w:szCs w:val="19"/>
          <w:lang w:val="en-US" w:eastAsia="lt-LT"/>
        </w:rPr>
      </w:pPr>
      <w:r w:rsidRPr="008521E6">
        <w:rPr>
          <w:color w:val="000000"/>
          <w:sz w:val="24"/>
          <w:szCs w:val="19"/>
          <w:lang w:val="en-US" w:eastAsia="lt-LT"/>
        </w:rPr>
        <w:t>Paleiskite programą;</w:t>
      </w:r>
    </w:p>
    <w:p w:rsidR="00ED6A1A" w:rsidRPr="008521E6" w:rsidRDefault="00ED6A1A" w:rsidP="00ED6A1A">
      <w:pPr>
        <w:pStyle w:val="ListParagraph"/>
        <w:numPr>
          <w:ilvl w:val="0"/>
          <w:numId w:val="4"/>
        </w:numPr>
        <w:autoSpaceDE w:val="0"/>
        <w:autoSpaceDN w:val="0"/>
        <w:adjustRightInd w:val="0"/>
        <w:ind w:left="426"/>
        <w:jc w:val="left"/>
        <w:rPr>
          <w:color w:val="000000"/>
          <w:sz w:val="24"/>
          <w:szCs w:val="19"/>
          <w:lang w:val="en-US" w:eastAsia="lt-LT"/>
        </w:rPr>
      </w:pPr>
      <w:r w:rsidRPr="008521E6">
        <w:rPr>
          <w:color w:val="000000"/>
          <w:sz w:val="24"/>
          <w:szCs w:val="19"/>
          <w:lang w:val="en-US" w:eastAsia="lt-LT"/>
        </w:rPr>
        <w:t>Atsidariusiame lange spauskite Failas -&gt; Nuskaityti;</w:t>
      </w:r>
    </w:p>
    <w:p w:rsidR="00ED6A1A" w:rsidRPr="008521E6" w:rsidRDefault="00ED6A1A" w:rsidP="00ED6A1A">
      <w:pPr>
        <w:pStyle w:val="ListParagraph"/>
        <w:numPr>
          <w:ilvl w:val="0"/>
          <w:numId w:val="4"/>
        </w:numPr>
        <w:autoSpaceDE w:val="0"/>
        <w:autoSpaceDN w:val="0"/>
        <w:adjustRightInd w:val="0"/>
        <w:ind w:left="426"/>
        <w:jc w:val="left"/>
        <w:rPr>
          <w:color w:val="000000"/>
          <w:sz w:val="24"/>
          <w:szCs w:val="19"/>
          <w:lang w:val="en-US" w:eastAsia="lt-LT"/>
        </w:rPr>
      </w:pPr>
      <w:r w:rsidRPr="008521E6">
        <w:rPr>
          <w:color w:val="000000"/>
          <w:sz w:val="24"/>
          <w:szCs w:val="19"/>
          <w:lang w:val="en-US" w:eastAsia="lt-LT"/>
        </w:rPr>
        <w:t>Norėdami spausdinti, spauskite Failas -&gt; Spausdinti;</w:t>
      </w:r>
    </w:p>
    <w:p w:rsidR="00ED6A1A" w:rsidRPr="008521E6" w:rsidRDefault="00ED6A1A" w:rsidP="00ED6A1A">
      <w:pPr>
        <w:pStyle w:val="ListParagraph"/>
        <w:numPr>
          <w:ilvl w:val="0"/>
          <w:numId w:val="4"/>
        </w:numPr>
        <w:autoSpaceDE w:val="0"/>
        <w:autoSpaceDN w:val="0"/>
        <w:adjustRightInd w:val="0"/>
        <w:ind w:left="426"/>
        <w:jc w:val="left"/>
        <w:rPr>
          <w:color w:val="000000"/>
          <w:sz w:val="24"/>
          <w:szCs w:val="19"/>
          <w:lang w:val="en-US" w:eastAsia="lt-LT"/>
        </w:rPr>
      </w:pPr>
      <w:r w:rsidRPr="008521E6">
        <w:rPr>
          <w:color w:val="000000"/>
          <w:sz w:val="24"/>
          <w:szCs w:val="19"/>
          <w:lang w:val="en-US" w:eastAsia="lt-LT"/>
        </w:rPr>
        <w:t>Toliau galite atlikti skaičiavimus:</w:t>
      </w:r>
    </w:p>
    <w:p w:rsidR="00ED6A1A" w:rsidRPr="008521E6" w:rsidRDefault="00ED6A1A" w:rsidP="00ED6A1A">
      <w:pPr>
        <w:pStyle w:val="ListParagraph"/>
        <w:numPr>
          <w:ilvl w:val="1"/>
          <w:numId w:val="4"/>
        </w:numPr>
        <w:autoSpaceDE w:val="0"/>
        <w:autoSpaceDN w:val="0"/>
        <w:adjustRightInd w:val="0"/>
        <w:ind w:left="851" w:hanging="284"/>
        <w:jc w:val="left"/>
        <w:rPr>
          <w:color w:val="000000"/>
          <w:sz w:val="24"/>
          <w:szCs w:val="19"/>
          <w:lang w:val="en-US" w:eastAsia="lt-LT"/>
        </w:rPr>
      </w:pPr>
      <w:r w:rsidRPr="008521E6">
        <w:rPr>
          <w:color w:val="000000"/>
          <w:sz w:val="24"/>
          <w:szCs w:val="19"/>
          <w:lang w:val="en-US" w:eastAsia="lt-LT"/>
        </w:rPr>
        <w:t>Norėdami rasti geriausius automobilius, spauskite Skaičiavimas -&gt; Geriausi automobiliai;</w:t>
      </w:r>
    </w:p>
    <w:p w:rsidR="00ED6A1A" w:rsidRPr="008521E6" w:rsidRDefault="00ED6A1A" w:rsidP="00ED6A1A">
      <w:pPr>
        <w:pStyle w:val="ListParagraph"/>
        <w:numPr>
          <w:ilvl w:val="1"/>
          <w:numId w:val="4"/>
        </w:numPr>
        <w:autoSpaceDE w:val="0"/>
        <w:autoSpaceDN w:val="0"/>
        <w:adjustRightInd w:val="0"/>
        <w:ind w:left="851" w:hanging="284"/>
        <w:jc w:val="left"/>
        <w:rPr>
          <w:color w:val="000000"/>
          <w:sz w:val="24"/>
          <w:szCs w:val="19"/>
          <w:lang w:val="en-US" w:eastAsia="lt-LT"/>
        </w:rPr>
      </w:pPr>
      <w:r w:rsidRPr="008521E6">
        <w:rPr>
          <w:color w:val="000000"/>
          <w:sz w:val="24"/>
          <w:szCs w:val="19"/>
          <w:lang w:val="en-US" w:eastAsia="lt-LT"/>
        </w:rPr>
        <w:t>Norėdami rasti seniausius mikroautobusus, spauskite Skaičiavimas -&gt; Seniausi mikroautobusai;</w:t>
      </w:r>
    </w:p>
    <w:p w:rsidR="00ED6A1A" w:rsidRPr="008521E6" w:rsidRDefault="00ED6A1A" w:rsidP="00ED6A1A">
      <w:pPr>
        <w:pStyle w:val="ListParagraph"/>
        <w:numPr>
          <w:ilvl w:val="1"/>
          <w:numId w:val="4"/>
        </w:numPr>
        <w:autoSpaceDE w:val="0"/>
        <w:autoSpaceDN w:val="0"/>
        <w:adjustRightInd w:val="0"/>
        <w:ind w:left="851" w:hanging="284"/>
        <w:jc w:val="left"/>
        <w:rPr>
          <w:color w:val="000000"/>
          <w:sz w:val="24"/>
          <w:szCs w:val="19"/>
          <w:lang w:val="en-US" w:eastAsia="lt-LT"/>
        </w:rPr>
      </w:pPr>
      <w:r w:rsidRPr="008521E6">
        <w:rPr>
          <w:color w:val="000000"/>
          <w:sz w:val="24"/>
          <w:szCs w:val="19"/>
          <w:lang w:val="en-US" w:eastAsia="lt-LT"/>
        </w:rPr>
        <w:t>Norėdami rasti filialų krovininius automobilius, spauskite Skaičiavimas -&gt; Krovininiai automobiliai;</w:t>
      </w:r>
    </w:p>
    <w:p w:rsidR="00ED6A1A" w:rsidRPr="008521E6" w:rsidRDefault="00ED6A1A" w:rsidP="00ED6A1A">
      <w:pPr>
        <w:pStyle w:val="ListParagraph"/>
        <w:numPr>
          <w:ilvl w:val="1"/>
          <w:numId w:val="4"/>
        </w:numPr>
        <w:autoSpaceDE w:val="0"/>
        <w:autoSpaceDN w:val="0"/>
        <w:adjustRightInd w:val="0"/>
        <w:ind w:left="851" w:hanging="284"/>
        <w:jc w:val="left"/>
        <w:rPr>
          <w:color w:val="000000"/>
          <w:sz w:val="24"/>
          <w:szCs w:val="19"/>
          <w:lang w:val="en-US" w:eastAsia="lt-LT"/>
        </w:rPr>
      </w:pPr>
      <w:r w:rsidRPr="008521E6">
        <w:rPr>
          <w:color w:val="000000"/>
          <w:sz w:val="24"/>
          <w:szCs w:val="19"/>
          <w:lang w:val="en-US" w:eastAsia="lt-LT"/>
        </w:rPr>
        <w:t>Norėdami rasti automobilių technines apžiūras, spauskite Skaičiavimas -&gt; Techninė apžiūra;</w:t>
      </w:r>
    </w:p>
    <w:p w:rsidR="008931BE" w:rsidRPr="008521E6" w:rsidRDefault="00CE6551" w:rsidP="008931BE">
      <w:pPr>
        <w:pStyle w:val="ListParagraph"/>
        <w:numPr>
          <w:ilvl w:val="1"/>
          <w:numId w:val="4"/>
        </w:numPr>
        <w:autoSpaceDE w:val="0"/>
        <w:autoSpaceDN w:val="0"/>
        <w:adjustRightInd w:val="0"/>
        <w:ind w:left="851" w:hanging="284"/>
        <w:jc w:val="left"/>
        <w:rPr>
          <w:color w:val="000000"/>
          <w:sz w:val="24"/>
          <w:szCs w:val="19"/>
          <w:lang w:val="en-US" w:eastAsia="lt-LT"/>
        </w:rPr>
      </w:pPr>
      <w:r>
        <w:rPr>
          <w:color w:val="000000"/>
          <w:sz w:val="24"/>
          <w:szCs w:val="19"/>
          <w:lang w:val="en-US" w:eastAsia="lt-LT"/>
        </w:rPr>
        <w:t xml:space="preserve">PASTABA: </w:t>
      </w:r>
      <w:r w:rsidR="00ED6A1A" w:rsidRPr="008521E6">
        <w:rPr>
          <w:color w:val="000000"/>
          <w:sz w:val="24"/>
          <w:szCs w:val="19"/>
          <w:lang w:val="en-US" w:eastAsia="lt-LT"/>
        </w:rPr>
        <w:t>šio skaičiavimo duomenys ekrane nespausdinami,</w:t>
      </w:r>
      <w:r w:rsidR="008931BE" w:rsidRPr="008521E6">
        <w:rPr>
          <w:color w:val="000000"/>
          <w:sz w:val="24"/>
          <w:szCs w:val="19"/>
          <w:lang w:val="en-US" w:eastAsia="lt-LT"/>
        </w:rPr>
        <w:t xml:space="preserve"> juos </w:t>
      </w:r>
      <w:r>
        <w:rPr>
          <w:color w:val="000000"/>
          <w:sz w:val="24"/>
          <w:szCs w:val="19"/>
          <w:lang w:val="en-US" w:eastAsia="lt-LT"/>
        </w:rPr>
        <w:t xml:space="preserve">galite rasti </w:t>
      </w:r>
      <w:r w:rsidR="008931BE" w:rsidRPr="008521E6">
        <w:rPr>
          <w:color w:val="000000"/>
          <w:sz w:val="24"/>
          <w:szCs w:val="19"/>
          <w:lang w:val="en-US" w:eastAsia="lt-LT"/>
        </w:rPr>
        <w:t>faile "Apžiūra.txt";</w:t>
      </w:r>
    </w:p>
    <w:p w:rsidR="008931BE" w:rsidRPr="008521E6" w:rsidRDefault="00ED6A1A" w:rsidP="008931BE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left"/>
        <w:rPr>
          <w:color w:val="000000"/>
          <w:sz w:val="24"/>
          <w:szCs w:val="19"/>
          <w:lang w:val="en-US" w:eastAsia="lt-LT"/>
        </w:rPr>
      </w:pPr>
      <w:r w:rsidRPr="008521E6">
        <w:rPr>
          <w:color w:val="000000"/>
          <w:sz w:val="24"/>
          <w:szCs w:val="19"/>
          <w:lang w:val="en-US" w:eastAsia="lt-LT"/>
        </w:rPr>
        <w:t>Norėdami peržiūrėti pagalbą vartotojui, spauskite</w:t>
      </w:r>
      <w:r w:rsidR="008931BE" w:rsidRPr="008521E6">
        <w:rPr>
          <w:color w:val="000000"/>
          <w:sz w:val="24"/>
          <w:szCs w:val="19"/>
          <w:lang w:val="en-US" w:eastAsia="lt-LT"/>
        </w:rPr>
        <w:t xml:space="preserve"> </w:t>
      </w:r>
      <w:r w:rsidRPr="008521E6">
        <w:rPr>
          <w:color w:val="000000"/>
          <w:sz w:val="24"/>
          <w:szCs w:val="19"/>
          <w:lang w:val="en-US" w:eastAsia="lt-LT"/>
        </w:rPr>
        <w:t>Pagalba -&gt; Nurodymai vartotojui;</w:t>
      </w:r>
    </w:p>
    <w:p w:rsidR="008931BE" w:rsidRPr="008521E6" w:rsidRDefault="00ED6A1A" w:rsidP="008931BE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left"/>
        <w:rPr>
          <w:color w:val="000000"/>
          <w:sz w:val="24"/>
          <w:szCs w:val="19"/>
          <w:lang w:val="en-US" w:eastAsia="lt-LT"/>
        </w:rPr>
      </w:pPr>
      <w:r w:rsidRPr="008521E6">
        <w:rPr>
          <w:color w:val="000000"/>
          <w:sz w:val="24"/>
          <w:szCs w:val="19"/>
          <w:lang w:val="en-US" w:eastAsia="lt-LT"/>
        </w:rPr>
        <w:t>Norėdami peržiūrėti naudojimo sąlygas, spauskite</w:t>
      </w:r>
      <w:r w:rsidR="008931BE" w:rsidRPr="008521E6">
        <w:rPr>
          <w:color w:val="000000"/>
          <w:sz w:val="24"/>
          <w:szCs w:val="19"/>
          <w:lang w:val="en-US" w:eastAsia="lt-LT"/>
        </w:rPr>
        <w:t xml:space="preserve"> </w:t>
      </w:r>
      <w:r w:rsidRPr="008521E6">
        <w:rPr>
          <w:color w:val="000000"/>
          <w:sz w:val="24"/>
          <w:szCs w:val="19"/>
          <w:lang w:val="en-US" w:eastAsia="lt-LT"/>
        </w:rPr>
        <w:t>Pagalba -&gt; Naudojimo sąlygos;</w:t>
      </w:r>
    </w:p>
    <w:p w:rsidR="00990D35" w:rsidRPr="008521E6" w:rsidRDefault="00ED6A1A" w:rsidP="008931BE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left"/>
        <w:rPr>
          <w:color w:val="000000"/>
          <w:sz w:val="24"/>
          <w:szCs w:val="19"/>
          <w:lang w:val="en-US" w:eastAsia="lt-LT"/>
        </w:rPr>
      </w:pPr>
      <w:r w:rsidRPr="008521E6">
        <w:rPr>
          <w:color w:val="000000"/>
          <w:sz w:val="24"/>
          <w:szCs w:val="19"/>
          <w:lang w:val="en-US" w:eastAsia="lt-LT"/>
        </w:rPr>
        <w:t>Norėdami baigti darbą su programa, spauskite</w:t>
      </w:r>
      <w:r w:rsidR="008931BE" w:rsidRPr="008521E6">
        <w:rPr>
          <w:color w:val="000000"/>
          <w:sz w:val="24"/>
          <w:szCs w:val="19"/>
          <w:lang w:val="en-US" w:eastAsia="lt-LT"/>
        </w:rPr>
        <w:t xml:space="preserve"> </w:t>
      </w:r>
      <w:r w:rsidRPr="008521E6">
        <w:rPr>
          <w:color w:val="000000"/>
          <w:sz w:val="24"/>
          <w:szCs w:val="19"/>
          <w:lang w:val="en-US" w:eastAsia="lt-LT"/>
        </w:rPr>
        <w:t>Failas -&gt; Baigti.</w:t>
      </w:r>
    </w:p>
    <w:p w:rsidR="00990D35" w:rsidRPr="00844988" w:rsidRDefault="00990D35" w:rsidP="00990D35"/>
    <w:p w:rsidR="00990D35" w:rsidRPr="00844988" w:rsidRDefault="00990D35" w:rsidP="00990D35">
      <w:pPr>
        <w:pStyle w:val="Heading2"/>
      </w:pPr>
      <w:bookmarkStart w:id="20" w:name="_Toc478646329"/>
      <w:r w:rsidRPr="00844988">
        <w:t>Programos tekstas</w:t>
      </w:r>
      <w:bookmarkEnd w:id="20"/>
    </w:p>
    <w:p w:rsidR="00990D35" w:rsidRDefault="00990D35" w:rsidP="00990D35">
      <w:pPr>
        <w:pStyle w:val="Programostekstas"/>
      </w:pPr>
    </w:p>
    <w:p w:rsidR="00990D35" w:rsidRDefault="00AF646B" w:rsidP="00990D35">
      <w:pPr>
        <w:pStyle w:val="Programostekstas"/>
        <w:rPr>
          <w:b/>
        </w:rPr>
      </w:pPr>
      <w:r>
        <w:rPr>
          <w:b/>
        </w:rPr>
        <w:t>Abstrakti bazinė klasė Transportas: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System.Threading.Tasks;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AutomobiliųParkas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abstract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IComparable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ValstybinisNumeris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Gamintojas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Modelis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PagaminimoData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TechninėApžiūra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Kuras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VidutinėsSąnaudos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Transportas(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valstNr,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gam,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mod,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pag,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tech,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kur,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vid)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.ValstybinisNumeris = valstNr;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.Gamintojas = gam;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.Modelis = mod;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.PagaminimoData = pag;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.TechninėApžiūra = tech;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.Kuras = kur;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.VidutinėsSąnaudos = vid;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abstract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PapildomasRodiklis();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TechninėApžiūraToString(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techApžiūrosGaliojimoPabaiga)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"{0}; {1}; {2} {3:yyyy MM dd}"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.Gamintojas,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.Modelis,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.ValstybinisNumeris,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techApžiūrosGaliojimoPabaiga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ToString()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type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?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"Lengvasis"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?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"Krovininis"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"Mikroautobusas"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.Format(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   {0, -15}        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 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"{1, -10}    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"{2, -15}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"{3, -15}   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"{4:yyyy MM}               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"{5:yyyy MM dd}            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"{6, -10}            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"{7, 4:f2}                     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type, ValstybinisNumeris,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Gamintojas,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Modelis,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PagaminimoData,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TechninėApžiūra,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Kuras,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VidutinėsSąnaudos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CompareTo(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other)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&amp;&amp; (other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|| other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1;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&amp;&amp; other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-1;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&amp;&amp; other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1;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&amp;&amp; (other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|| other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-1;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&amp;&amp; other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).CompareTo((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)other);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&amp;&amp; other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).CompareTo((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)other);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&amp;&amp; other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).CompareTo((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)other);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0;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}</w:t>
      </w:r>
    </w:p>
    <w:p w:rsidR="00AF646B" w:rsidRDefault="00AF646B" w:rsidP="00990D35">
      <w:pPr>
        <w:pStyle w:val="Programostekstas"/>
        <w:rPr>
          <w:b/>
        </w:rPr>
      </w:pPr>
    </w:p>
    <w:p w:rsidR="00AF646B" w:rsidRDefault="00AF646B" w:rsidP="00990D35">
      <w:pPr>
        <w:pStyle w:val="Programostekstas"/>
        <w:rPr>
          <w:b/>
        </w:rPr>
      </w:pPr>
      <w:r>
        <w:rPr>
          <w:b/>
        </w:rPr>
        <w:t>Išvestinė klasė Lengvasis: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System.Threading.Tasks;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AutomobiliųParkas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IComparable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OdometroRodmenys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Lengvasis(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valstNr,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gam,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mod,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pag,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tech,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kur,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vid,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odom) :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(valstNr, gam, mod, pag, tech, kur, vid)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.OdometroRodmenys = odom;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PapildomasRodiklis()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.OdometroRodmenys;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ToString()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.ToString() +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{OdometroRodmenys}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CompareTo(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other)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-OdometroRodmenys.CompareTo(other.OdometroRodmenys);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}</w:t>
      </w:r>
    </w:p>
    <w:p w:rsidR="00AF646B" w:rsidRDefault="00AF646B" w:rsidP="00990D35">
      <w:pPr>
        <w:pStyle w:val="Programostekstas"/>
        <w:rPr>
          <w:b/>
        </w:rPr>
      </w:pPr>
    </w:p>
    <w:p w:rsidR="00AF646B" w:rsidRDefault="00AF646B" w:rsidP="00990D35">
      <w:pPr>
        <w:pStyle w:val="Programostekstas"/>
        <w:rPr>
          <w:b/>
        </w:rPr>
      </w:pPr>
    </w:p>
    <w:p w:rsidR="00AF646B" w:rsidRDefault="00AF646B" w:rsidP="00990D35">
      <w:pPr>
        <w:pStyle w:val="Programostekstas"/>
        <w:rPr>
          <w:b/>
        </w:rPr>
      </w:pPr>
      <w:r>
        <w:rPr>
          <w:b/>
        </w:rPr>
        <w:t>Išvestinė klasė Krovininis: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System.Threading.Tasks;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AutomobiliųParkas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IComparable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PriekabosTalpa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Krovininis(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valstNr,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gam,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mod,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pag,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tech,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kur,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vid,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talp) :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(valstNr, gam, mod, pag, tech, kur, vid)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.PriekabosTalpa = talp;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PapildomasRodiklis()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.PriekabosTalpa;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ToString()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.ToString() +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{PriekabosTalpa}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CompareTo(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other)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PriekabosTalpa.CompareTo(other.PriekabosTalpa);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&lt;(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k2)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poz1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.Compare(k1.Gamintojas, k2.Gamintojas,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.CurrentCulture);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poz2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.Compare(k1.Modelis, k2.Modelis,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.CurrentCulture);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((poz1 &lt; 0) || ((poz1 == 0) &amp;&amp; (poz2 &lt; 0)));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&gt;(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k2)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poz1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.Compare(k1.Gamintojas, k2.Gamintojas,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.CurrentCulture);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poz2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.Compare(k1.Modelis, k2.Modelis,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.CurrentCulture);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((poz1 &gt; 0) || ((poz1 == 0) &amp;&amp; (poz2 &gt; 0)));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AF646B" w:rsidRDefault="00AF646B" w:rsidP="00AF646B">
      <w:pPr>
        <w:pStyle w:val="Programostekstas"/>
        <w:rPr>
          <w:b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}</w:t>
      </w:r>
    </w:p>
    <w:p w:rsidR="00AF646B" w:rsidRDefault="00AF646B" w:rsidP="00990D35">
      <w:pPr>
        <w:pStyle w:val="Programostekstas"/>
        <w:rPr>
          <w:b/>
        </w:rPr>
      </w:pPr>
    </w:p>
    <w:p w:rsidR="00AF646B" w:rsidRPr="00AF646B" w:rsidRDefault="00AF646B" w:rsidP="00990D35">
      <w:pPr>
        <w:pStyle w:val="Programostekstas"/>
        <w:rPr>
          <w:b/>
        </w:rPr>
      </w:pPr>
      <w:r>
        <w:rPr>
          <w:b/>
        </w:rPr>
        <w:t>Išvestinė klasė Mikroautobusas: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System.Threading.Tasks;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AutomobiliųParkas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IComparable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SėdimųVietų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Mikroautobusas(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valstNr,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gam,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mod,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pag,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tech,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kur,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vid,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vietu) :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(valstNr, gam, mod, pag, tech, kur, vid)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.SėdimųVietų = vietu;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PapildomasRodiklis()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.SėdimųVietų;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ToString()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.ToString() +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{SėdimųVietų}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CompareTo(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other)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SėdimųVietų.CompareTo(other.SėdimųVietų);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}</w:t>
      </w:r>
    </w:p>
    <w:p w:rsidR="00AF646B" w:rsidRDefault="00AF646B" w:rsidP="00990D35">
      <w:pPr>
        <w:pStyle w:val="Programostekstas"/>
      </w:pPr>
    </w:p>
    <w:p w:rsidR="00AF646B" w:rsidRDefault="00AF646B" w:rsidP="00990D35">
      <w:pPr>
        <w:pStyle w:val="Programostekstas"/>
        <w:rPr>
          <w:b/>
        </w:rPr>
      </w:pPr>
      <w:r>
        <w:rPr>
          <w:b/>
        </w:rPr>
        <w:t>Klasė FilialoDuomenys: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System.Threading.Tasks;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AutomobiliųParkas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FilialoDuomenys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miestoPavadinimas;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adresas;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elPastas;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FilialoDuomenys(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miestas,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adresas,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pastas)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.miestoPavadinimas = miestas;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.adresas = adresas;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.elPastas = pastas;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ToString()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{miestoPavadinimas}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{adresas}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{elPastas}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}</w:t>
      </w:r>
    </w:p>
    <w:p w:rsidR="00AF646B" w:rsidRDefault="00AF646B" w:rsidP="00990D35">
      <w:pPr>
        <w:pStyle w:val="Programostekstas"/>
        <w:rPr>
          <w:b/>
        </w:rPr>
      </w:pPr>
    </w:p>
    <w:p w:rsidR="00AF646B" w:rsidRDefault="00AF646B" w:rsidP="00990D35">
      <w:pPr>
        <w:pStyle w:val="Programostekstas"/>
        <w:rPr>
          <w:b/>
        </w:rPr>
      </w:pPr>
      <w:r>
        <w:rPr>
          <w:b/>
        </w:rPr>
        <w:t>Klasė Filialas: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System.Threading.Tasks;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AutomobiliųParkas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FilialoDuomenys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filialas;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automobiliai;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Filialas(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FilialoDuomenys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filialas,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automobiliai)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.filialas = filialas;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.automobiliai = automobiliai;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PrintCars()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ret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 = 0; i &lt; automobiliai.Count; i++)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ret +=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  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 (i + 1).ToString() + automobiliai[i].ToString() +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ret;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FilialoDuomenys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FilialoDuomenys()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.filialas;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ToString()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header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"Automobiliai:\r\n"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"---------------------------------------------------------------------------------------------------------------------------------------------------------------------------------------------\r\n"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 Nr.   Tipas            Valstybinis numeris   Gamintojas      Modelis        Pagaminimo data     Techninės apžiūros data       Kuras        Vidutinės sąnaudos/100km     Papildomas rodiklis \r\n"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"---------------------------------------------------------------------------------------------------------------------------------------------------------------------------------------------\r\n"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filialas.ToString() + header +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.PrintCars() +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"---------------------------------------------------------------------------------------------------------------------------------------------------------------------------------------------\r\n"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FilialoAutomobiliai()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automobiliai;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AF646B" w:rsidRDefault="00AF646B" w:rsidP="00AF646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>}</w:t>
      </w:r>
    </w:p>
    <w:p w:rsidR="00AF646B" w:rsidRDefault="00AF646B" w:rsidP="00990D35">
      <w:pPr>
        <w:pStyle w:val="Programostekstas"/>
        <w:rPr>
          <w:b/>
        </w:rPr>
      </w:pPr>
    </w:p>
    <w:p w:rsidR="00101C49" w:rsidRDefault="00101C49" w:rsidP="00990D35">
      <w:pPr>
        <w:pStyle w:val="Programostekstas"/>
        <w:rPr>
          <w:b/>
        </w:rPr>
      </w:pPr>
      <w:r>
        <w:rPr>
          <w:b/>
        </w:rPr>
        <w:t>Programos kodas: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System.ComponentModel;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System.Data;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System.Drawing;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System.Threading.Tasks;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System.Windows.Forms;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System.IO;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AutomobiliųParkas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Form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data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"..\\..\\Miestai.txt"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output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"..\\..\\output.txt"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apziura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"..\\..\\Apžiūra.txt"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pagalba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"..\\..\\NurodymaiVartotojui.txt"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salygos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"..\\..\\NaudojimoSalygos.txt"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filialai;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automobiliai;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Form1()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InitializeComponent();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.Exists(output))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.Delete(output);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.Exists(apziura))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.Delete(apziura);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"Nuskaitykite failus."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nuskaityti_Click(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filialai = Read(data);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automobiliai = Formuoti(filialai);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Print(output, filialai,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"Pradiniai duomenys:"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nuskaityti.Enabled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"Duomenys nuskaityti, galima spausdinti."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spausdinti_Click(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text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.ReadAllText(output);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richTextBox1.Text = text;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"Duomenys atspausdinti."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geriausiAuto_Click(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geriausiasLengvasis =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)RastiGeriausiaGrupeje(automobiliai,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typeof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geriausiasKrovininis =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)RastiGeriausiaGrupeje(automobiliai,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typeof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geriausiasMikroautobusas =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)RastiGeriausiaGrupeje(automobiliai,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typeof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printText(output,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"Duomenys apie geriausius automobilius:"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    printText(output,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"Lengvieji:"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SpausdintiGeriausius(automobiliai, geriausiasLengvasis,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typeof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printText(output,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"Krovininiai:"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SpausdintiGeriausius(automobiliai, geriausiasKrovininis,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typeof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printText(output,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"Mikroautobusai:"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SpausdintiGeriausius(automobiliai, geriausiasMikroautobusas,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typeof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"Geriausi automobiliai surasti, galima spausdinti."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seniausiMikroautobusai_Click(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averageAge = SeniausiasFilialas(filialai);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printText(output,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"Duomenys apie filialus, kuriuose mikroautobusai seniausi:"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SpausdintiSeniausiusFilialus(filialai, averageAge);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"Filialai su seniausiai mikroautobusais surasti, galima spausdinti."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krovininiaiAutomobiliai_Click(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krovininiaiFilialai = KroviniaiAutomobiliai(filialai);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Print(output, krovininiaiFilialai,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"Filialų krovininių automobilių sąrašai, surikiuoti pagal gamtintoją ir modelį:"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"Filialų krovininių automobilių sąrašai surasti, galima spausdinti."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techninėApžiūra_Click(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TechninėApžiūra(automobiliai);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"Automobilių techninių apžiūrų datos surastos, jas galite rasti faile Apžiūra.txt."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nurodymaiVartotojui_Click(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text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.ReadAllText(pagalba);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.Show(text);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naudojimoSąlygos_Click(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text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.ReadAllText(salygos);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.Show(text);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baigti_Click(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Close();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TechninėApžiūra(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automobiliai)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TimeSpan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twoYearSpan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.Now.AddYears(2).Subtract(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.Now);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TimeSpan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yearSpan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.Now.AddYears(1).Subtract(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.Now);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TimeSpan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halfYearSpan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.Now.AddMonths(6).Subtract(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.Now);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 = 0; i &lt; automobiliai.Count; i++)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techninesApziurosPabaiga = automobiliai[i].TechninėApžiūra + (automobiliai[i]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? twoYearSpan : (automobiliai[i]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? yearSpan : halfYearSpan));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(techninesApziurosPabaiga &lt;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.Now)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printText(apziura, automobiliai[i].TechninėApžiūraToString(techninesApziurosPabaiga) +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 TECHNINĖ APŽIŪRA PASIBAIGUSI"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(techninesApziurosPabaiga &gt;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.Now &amp;&amp; techninesApziurosPabaiga &lt;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.Now.AddMonths(1))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printText(apziura, automobiliai[i].TechninėApžiūraToString(techninesApziurosPabaiga));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KroviniaiAutomobiliai(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filialai)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krovininiaiFilialai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KeyValuePair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entry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filialai)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kroviniaiAuto = filialai[entry.Key].FilialoAutomobiliai().Where(x =&gt; x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).ToList();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Sort(kroviniaiAuto);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naujasFilialas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(filialai[entry.Key].FilialoDuomenys(), kroviniaiAuto);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krovininiaiFilialai.Add(entry.Key, naujasFilialas);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krovininiaiFilialai;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Sort(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filialoAutomobiliai)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ind;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 = 0; i &lt; filialoAutomobiliai.Count - 1; i++)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ind = i;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j = i + 1; j &lt; filialoAutomobiliai.Count; j++)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)filialoAutomobiliai[j] &lt;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)filialoAutomobiliai[ind])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ind = j;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tempObj = filialoAutomobiliai[i];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filialoAutomobiliai[i] = filialoAutomobiliai[ind];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filialoAutomobiliai[ind] = tempObj;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SpausdintiSeniausiusFilialus(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filialai,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vidAmz)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KeyValuePair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entry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filialai)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(VidutinisAmžiusFiliale(filialai[entry.Key].FilialoAutomobiliai()) == vidAmz)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printText(output, filialai[entry.Key].FilialoDuomenys().ToString());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SeniausiasFilialas(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filialai)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keys = filialai.Keys.ToList();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vidutinisAmžius = VidutinisAmžiusFiliale(filialai[keys[0]].FilialoAutomobiliai());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 = 1; i &lt; keys.Count; i++)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naujasVid = VidutinisAmžiusFiliale(filialai[keys[i]].FilialoAutomobiliai());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(naujasVid &gt; vidutinisAmžius)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vidutinisAmžius = naujasVid;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vidutinisAmžius;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VidutinisAmžiusFiliale(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automobiliai)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suma = 0;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 = 0; i &lt; automobiliai.Count; i++)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(automobiliai[i]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suma +=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.Now.Year - automobiliai[i].PagaminimoData.Year);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suma / automobiliai.Count;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SpausdintiGeriausius(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automobiliai,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geriausias,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Type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tipas)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papildomasRodiklis = geriausias.PapildomasRodiklis();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 = 0; i &lt; automobiliai.Count; i++)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(automobiliai[i].GetType() == tipas &amp;&amp; automobiliai[i].PapildomasRodiklis() == papildomasRodiklis)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printText(output,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"Gamintojas: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 automobiliai[i].Gamintojas +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";\nModelis: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 automobiliai[i].Modelis +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";\nValstybinis numeris: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 automobiliai[i].ValstybinisNumeris +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";\nAmžius: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.Now.Year - automobiliai[i].PagaminimoData.Year) +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";\nPapildomas rodiklis: 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 automobiliai[i].PapildomasRodiklis() +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";\n"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RastiGeriausiaGrupeje(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automobiliai,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Type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tipas)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geriausiasAuto = automobiliai[0];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(i = 0; i &lt; automobiliai.Count; i++)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(automobiliai[i].GetType() == tipas)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geriausiasAuto = automobiliai[i];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j = i + 1; j &lt; automobiliai.Count; j++)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(automobiliai[j].GetType() == tipas &amp;&amp; automobiliai[j].CompareTo(geriausiasAuto) == 1)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geriausiasAuto = automobiliai[j];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geriausiasAuto;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Formuoti(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automobiliai)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naujiAuto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KeyValuePair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entry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automobiliai)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automobiliai[entry.Key].FilialoAutomobiliai())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naujiAuto.Add(auto);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naujiAuto;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 Read(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data)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tempDict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[] filialai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.ReadAllLines(data);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miestas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filialai)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"..\\..\\"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 miestas +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".txt"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miestoPav, adresas, elPastas;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line;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miestoPav = reader.ReadLine();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adresas = reader.ReadLine();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elPastas = reader.ReadLine();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ValstybinisNumeris;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Gamintojas;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Modelis;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PagaminimoData;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TechninėApžiūra;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Kuras;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VidutinėsSąnaudos;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automobiliai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Transportas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((line = reader.ReadLine()) !=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[] parts = line.Split(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';'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ValstybinisNumeris = parts[1].Trim();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Gamintojas = parts[2].Trim();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Modelis = parts[3].Trim();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PagaminimoData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.Parse(parts[4].Trim());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TechninėApžiūra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.Parse(parts[5].Trim());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Kuras = parts[6].Trim();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VidutinėsSąnaudos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.Parse(parts[7].Trim());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(parts[0].Trim())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"l"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: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OdometroRodmenys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.Parse(parts[8].Trim());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naujasAutomobilisL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Lengvasis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(ValstybinisNumeris, Gamintojas, Modelis, PagaminimoData, TechninėApžiūra, Kuras, VidutinėsSąnaudos, OdometroRodmenys);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automobiliai.Add(naujasAutomobilisL);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"k"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: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PriekabosTalpa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.Parse(parts[8].Trim());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naujasAutomobilisK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Krovininis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(ValstybinisNumeris, Gamintojas, Modelis, PagaminimoData, TechninėApžiūra, Kuras, VidutinėsSąnaudos, PriekabosTalpa);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                        automobiliai.Add(naujasAutomobilisK);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"m"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: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SėdimųVietų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.Parse(parts[8].Trim());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naujasAutomobilisM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Mikroautobusas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(ValstybinisNumeris, Gamintojas, Modelis, PagaminimoData, TechninėApžiūra, Kuras, VidutinėsSąnaudos, SėdimųVietų);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automobiliai.Add(naujasAutomobilisM);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: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printText(output,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"Klaida nuskaitant duomenis!\n"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FilialoDuomenys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naujoFilialoDuomenys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FilialoDuomenys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(miestoPav, adresas, elPastas);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naujasFilialas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(naujoFilialoDuomenys, automobiliai);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tempDict.Add(miestas, naujasFilialas);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tempDict;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printText(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file,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text)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writer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(file,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writer.WriteLine(text);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Print(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file,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filialai,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title)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writer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(file,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writer.WriteLine(title);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KeyValuePair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Filialas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&gt; entry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filialai)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writer.WriteLine(filialai[entry.Key].ToString());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101C49" w:rsidRDefault="00101C49" w:rsidP="00101C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101C49" w:rsidRPr="00101C49" w:rsidRDefault="00101C49" w:rsidP="00101C49">
      <w:pPr>
        <w:pStyle w:val="Programostekstas"/>
        <w:rPr>
          <w:b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}</w:t>
      </w:r>
    </w:p>
    <w:p w:rsidR="00AF646B" w:rsidRPr="00844988" w:rsidRDefault="00AF646B" w:rsidP="00990D35">
      <w:pPr>
        <w:pStyle w:val="Programostekstas"/>
      </w:pPr>
    </w:p>
    <w:p w:rsidR="00990D35" w:rsidRDefault="00990D35" w:rsidP="00990D35">
      <w:pPr>
        <w:pStyle w:val="Heading2"/>
      </w:pPr>
      <w:bookmarkStart w:id="21" w:name="_Toc478646330"/>
      <w:r w:rsidRPr="00844988">
        <w:t>Pradiniai duomenys ir rezultatai</w:t>
      </w:r>
      <w:bookmarkEnd w:id="21"/>
    </w:p>
    <w:p w:rsidR="006F1AF4" w:rsidRDefault="006F1AF4" w:rsidP="006F1AF4"/>
    <w:p w:rsidR="00990D35" w:rsidRDefault="005461C6" w:rsidP="00990D35">
      <w:pPr>
        <w:pStyle w:val="Programostekstas"/>
        <w:rPr>
          <w:rFonts w:ascii="Times New Roman" w:hAnsi="Times New Roman"/>
          <w:sz w:val="22"/>
        </w:rPr>
      </w:pPr>
      <w:r w:rsidRPr="005461C6">
        <w:rPr>
          <w:rFonts w:ascii="Times New Roman" w:hAnsi="Times New Roman"/>
          <w:sz w:val="22"/>
        </w:rPr>
        <w:t>P</w:t>
      </w:r>
      <w:r>
        <w:rPr>
          <w:rFonts w:ascii="Times New Roman" w:hAnsi="Times New Roman"/>
          <w:sz w:val="22"/>
        </w:rPr>
        <w:t>radiniai duomenys nr.1:</w:t>
      </w:r>
    </w:p>
    <w:p w:rsidR="009578E7" w:rsidRDefault="009578E7" w:rsidP="00990D35">
      <w:pPr>
        <w:pStyle w:val="Programostekstas"/>
        <w:rPr>
          <w:rFonts w:ascii="Times New Roman" w:hAnsi="Times New Roman"/>
          <w:sz w:val="22"/>
        </w:rPr>
      </w:pPr>
      <w:r w:rsidRPr="009578E7">
        <w:rPr>
          <w:rFonts w:ascii="Times New Roman" w:hAnsi="Times New Roman"/>
          <w:i/>
          <w:sz w:val="22"/>
        </w:rPr>
        <w:t>Miestai.txt</w:t>
      </w:r>
      <w:r>
        <w:rPr>
          <w:rFonts w:ascii="Times New Roman" w:hAnsi="Times New Roman"/>
          <w:sz w:val="22"/>
        </w:rPr>
        <w:t>:</w:t>
      </w:r>
    </w:p>
    <w:p w:rsidR="009578E7" w:rsidRDefault="009578E7" w:rsidP="00990D35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6F2EEE7E" wp14:editId="33ADAFBA">
            <wp:extent cx="2162175" cy="1428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E7" w:rsidRDefault="00FF1125" w:rsidP="00FF1125">
      <w:pPr>
        <w:ind w:firstLine="0"/>
        <w:jc w:val="left"/>
      </w:pPr>
      <w:r>
        <w:br w:type="page"/>
      </w:r>
    </w:p>
    <w:p w:rsidR="009578E7" w:rsidRDefault="009578E7" w:rsidP="00990D35">
      <w:pPr>
        <w:pStyle w:val="Programostekstas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sz w:val="22"/>
        </w:rPr>
        <w:lastRenderedPageBreak/>
        <w:t>Vilnius.txt</w:t>
      </w:r>
      <w:r>
        <w:rPr>
          <w:rFonts w:ascii="Times New Roman" w:hAnsi="Times New Roman"/>
          <w:sz w:val="22"/>
        </w:rPr>
        <w:t>:</w:t>
      </w:r>
    </w:p>
    <w:p w:rsidR="00FF1125" w:rsidRDefault="00FF1125" w:rsidP="00990D35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648B0DBB" wp14:editId="5992B6B1">
            <wp:extent cx="5562600" cy="28098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25" w:rsidRDefault="00FF1125" w:rsidP="00990D35">
      <w:pPr>
        <w:pStyle w:val="Programostekstas"/>
        <w:rPr>
          <w:rFonts w:ascii="Times New Roman" w:hAnsi="Times New Roman"/>
          <w:sz w:val="22"/>
        </w:rPr>
      </w:pPr>
    </w:p>
    <w:p w:rsidR="009578E7" w:rsidRDefault="009578E7" w:rsidP="00990D35">
      <w:pPr>
        <w:pStyle w:val="Programostekstas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sz w:val="22"/>
        </w:rPr>
        <w:t>Kaunas.txt</w:t>
      </w:r>
      <w:r>
        <w:rPr>
          <w:rFonts w:ascii="Times New Roman" w:hAnsi="Times New Roman"/>
          <w:sz w:val="22"/>
        </w:rPr>
        <w:t>:</w:t>
      </w:r>
    </w:p>
    <w:p w:rsidR="00FF1125" w:rsidRDefault="00FF1125" w:rsidP="00990D35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72ECA5F5" wp14:editId="687A0725">
            <wp:extent cx="5743575" cy="26289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25" w:rsidRDefault="00FF1125" w:rsidP="00990D35">
      <w:pPr>
        <w:pStyle w:val="Programostekstas"/>
        <w:rPr>
          <w:rFonts w:ascii="Times New Roman" w:hAnsi="Times New Roman"/>
          <w:sz w:val="22"/>
        </w:rPr>
      </w:pPr>
    </w:p>
    <w:p w:rsidR="009578E7" w:rsidRDefault="009578E7" w:rsidP="00990D35">
      <w:pPr>
        <w:pStyle w:val="Programostekstas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sz w:val="22"/>
        </w:rPr>
        <w:t>Klaipėda.txt</w:t>
      </w:r>
      <w:r>
        <w:rPr>
          <w:rFonts w:ascii="Times New Roman" w:hAnsi="Times New Roman"/>
          <w:sz w:val="22"/>
        </w:rPr>
        <w:t>:</w:t>
      </w:r>
    </w:p>
    <w:p w:rsidR="00FF1125" w:rsidRDefault="00FF1125" w:rsidP="00990D35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2616C876" wp14:editId="69884026">
            <wp:extent cx="5743575" cy="22955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25" w:rsidRDefault="00FF1125">
      <w:pPr>
        <w:ind w:firstLine="0"/>
        <w:jc w:val="left"/>
      </w:pPr>
      <w:r>
        <w:br w:type="page"/>
      </w:r>
    </w:p>
    <w:p w:rsidR="009578E7" w:rsidRPr="009578E7" w:rsidRDefault="009578E7" w:rsidP="00990D35">
      <w:pPr>
        <w:pStyle w:val="Programostekstas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sz w:val="22"/>
        </w:rPr>
        <w:lastRenderedPageBreak/>
        <w:t>Jonava.txt</w:t>
      </w:r>
      <w:r>
        <w:rPr>
          <w:rFonts w:ascii="Times New Roman" w:hAnsi="Times New Roman"/>
          <w:sz w:val="22"/>
        </w:rPr>
        <w:t>:</w:t>
      </w:r>
    </w:p>
    <w:p w:rsidR="009578E7" w:rsidRDefault="00FF1125" w:rsidP="00990D35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5C30CF02" wp14:editId="4164C24F">
            <wp:extent cx="5743575" cy="20097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25" w:rsidRDefault="00FF1125" w:rsidP="00990D35">
      <w:pPr>
        <w:pStyle w:val="Programostekstas"/>
        <w:rPr>
          <w:rFonts w:ascii="Times New Roman" w:hAnsi="Times New Roman"/>
          <w:sz w:val="22"/>
        </w:rPr>
      </w:pPr>
    </w:p>
    <w:p w:rsidR="005461C6" w:rsidRDefault="005461C6" w:rsidP="00990D35">
      <w:pPr>
        <w:pStyle w:val="Programostekstas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Rezultatai nr.1:</w:t>
      </w:r>
    </w:p>
    <w:p w:rsidR="009E2813" w:rsidRPr="00B555EB" w:rsidRDefault="00B555EB" w:rsidP="00990D35">
      <w:pPr>
        <w:pStyle w:val="Programostekstas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sz w:val="22"/>
        </w:rPr>
        <w:t>output.txt</w:t>
      </w:r>
      <w:r>
        <w:rPr>
          <w:rFonts w:ascii="Times New Roman" w:hAnsi="Times New Roman"/>
          <w:sz w:val="22"/>
        </w:rPr>
        <w:t>:</w:t>
      </w:r>
    </w:p>
    <w:p w:rsidR="009E2813" w:rsidRDefault="009E2813" w:rsidP="00990D35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3BE469B1" wp14:editId="4CBE274E">
            <wp:extent cx="5943600" cy="247777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13" w:rsidRDefault="00B555EB" w:rsidP="00990D35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3F28D185" wp14:editId="6C2806D6">
            <wp:extent cx="5943600" cy="317563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EB" w:rsidRDefault="00B555EB" w:rsidP="00990D35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lastRenderedPageBreak/>
        <w:drawing>
          <wp:inline distT="0" distB="0" distL="0" distR="0" wp14:anchorId="2DBDC6CC" wp14:editId="1DFEB458">
            <wp:extent cx="5943600" cy="252793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EB" w:rsidRDefault="00B555EB" w:rsidP="00990D35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11137D7E" wp14:editId="33C1FFD3">
            <wp:extent cx="5943600" cy="2482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EB" w:rsidRDefault="00B555EB" w:rsidP="00990D35">
      <w:pPr>
        <w:pStyle w:val="Programostekstas"/>
        <w:rPr>
          <w:rFonts w:ascii="Times New Roman" w:hAnsi="Times New Roman"/>
          <w:sz w:val="22"/>
        </w:rPr>
      </w:pPr>
    </w:p>
    <w:p w:rsidR="00B555EB" w:rsidRDefault="00B555EB" w:rsidP="00990D35">
      <w:pPr>
        <w:pStyle w:val="Programostekstas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sz w:val="22"/>
        </w:rPr>
        <w:t>Apžiūra.txt</w:t>
      </w:r>
      <w:r>
        <w:rPr>
          <w:rFonts w:ascii="Times New Roman" w:hAnsi="Times New Roman"/>
          <w:sz w:val="22"/>
        </w:rPr>
        <w:t>:</w:t>
      </w:r>
    </w:p>
    <w:p w:rsidR="00B555EB" w:rsidRPr="00B555EB" w:rsidRDefault="00B555EB" w:rsidP="00990D35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12E0679D" wp14:editId="45F3B77E">
            <wp:extent cx="5172075" cy="20097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EB" w:rsidRDefault="00B555EB" w:rsidP="00990D35">
      <w:pPr>
        <w:pStyle w:val="Programostekstas"/>
        <w:rPr>
          <w:rFonts w:ascii="Times New Roman" w:hAnsi="Times New Roman"/>
          <w:sz w:val="22"/>
        </w:rPr>
      </w:pPr>
    </w:p>
    <w:p w:rsidR="005461C6" w:rsidRDefault="005461C6" w:rsidP="005461C6">
      <w:pPr>
        <w:pStyle w:val="Programostekstas"/>
        <w:rPr>
          <w:rFonts w:ascii="Times New Roman" w:hAnsi="Times New Roman"/>
          <w:sz w:val="22"/>
        </w:rPr>
      </w:pPr>
      <w:r w:rsidRPr="005461C6">
        <w:rPr>
          <w:rFonts w:ascii="Times New Roman" w:hAnsi="Times New Roman"/>
          <w:sz w:val="22"/>
        </w:rPr>
        <w:t>P</w:t>
      </w:r>
      <w:r>
        <w:rPr>
          <w:rFonts w:ascii="Times New Roman" w:hAnsi="Times New Roman"/>
          <w:sz w:val="22"/>
        </w:rPr>
        <w:t>radiniai duomenys nr.2:</w:t>
      </w:r>
    </w:p>
    <w:p w:rsidR="00B555EB" w:rsidRDefault="00B555EB" w:rsidP="00B555EB">
      <w:pPr>
        <w:pStyle w:val="Programostekstas"/>
        <w:rPr>
          <w:rFonts w:ascii="Times New Roman" w:hAnsi="Times New Roman"/>
          <w:sz w:val="22"/>
        </w:rPr>
      </w:pPr>
      <w:r w:rsidRPr="009578E7">
        <w:rPr>
          <w:rFonts w:ascii="Times New Roman" w:hAnsi="Times New Roman"/>
          <w:i/>
          <w:sz w:val="22"/>
        </w:rPr>
        <w:t>Miestai</w:t>
      </w:r>
      <w:r>
        <w:rPr>
          <w:rFonts w:ascii="Times New Roman" w:hAnsi="Times New Roman"/>
          <w:i/>
          <w:sz w:val="22"/>
        </w:rPr>
        <w:t>1</w:t>
      </w:r>
      <w:r w:rsidRPr="009578E7">
        <w:rPr>
          <w:rFonts w:ascii="Times New Roman" w:hAnsi="Times New Roman"/>
          <w:i/>
          <w:sz w:val="22"/>
        </w:rPr>
        <w:t>.txt</w:t>
      </w:r>
      <w:r>
        <w:rPr>
          <w:rFonts w:ascii="Times New Roman" w:hAnsi="Times New Roman"/>
          <w:sz w:val="22"/>
        </w:rPr>
        <w:t>:</w:t>
      </w:r>
    </w:p>
    <w:p w:rsidR="00F50E96" w:rsidRDefault="00B555EB" w:rsidP="00B555EB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0E0CD29B" wp14:editId="1CF84EDD">
            <wp:extent cx="2419350" cy="1333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EB" w:rsidRDefault="00F50E96" w:rsidP="00F50E96">
      <w:pPr>
        <w:ind w:firstLine="0"/>
        <w:jc w:val="left"/>
      </w:pPr>
      <w:r>
        <w:br w:type="page"/>
      </w:r>
    </w:p>
    <w:p w:rsidR="00B555EB" w:rsidRDefault="00B555EB" w:rsidP="00B555EB">
      <w:pPr>
        <w:pStyle w:val="Programostekstas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sz w:val="22"/>
        </w:rPr>
        <w:lastRenderedPageBreak/>
        <w:t>Kaunas1.txt</w:t>
      </w:r>
      <w:r>
        <w:rPr>
          <w:rFonts w:ascii="Times New Roman" w:hAnsi="Times New Roman"/>
          <w:sz w:val="22"/>
        </w:rPr>
        <w:t>:</w:t>
      </w:r>
    </w:p>
    <w:p w:rsidR="00B555EB" w:rsidRDefault="00F50E96" w:rsidP="00B555EB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4E4F0D4C" wp14:editId="1950B82F">
            <wp:extent cx="5381625" cy="22574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EB" w:rsidRDefault="00B555EB" w:rsidP="00B555EB">
      <w:pPr>
        <w:ind w:firstLine="0"/>
        <w:jc w:val="left"/>
      </w:pPr>
    </w:p>
    <w:p w:rsidR="00B555EB" w:rsidRDefault="00B555EB" w:rsidP="005461C6">
      <w:pPr>
        <w:pStyle w:val="Programostekstas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sz w:val="22"/>
        </w:rPr>
        <w:t>Jonava1.txt</w:t>
      </w:r>
      <w:r>
        <w:rPr>
          <w:rFonts w:ascii="Times New Roman" w:hAnsi="Times New Roman"/>
          <w:sz w:val="22"/>
        </w:rPr>
        <w:t>:</w:t>
      </w:r>
    </w:p>
    <w:p w:rsidR="00F50E96" w:rsidRDefault="00F50E96" w:rsidP="005461C6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7BE48287" wp14:editId="5A356753">
            <wp:extent cx="5819775" cy="22574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96" w:rsidRDefault="00F50E96" w:rsidP="005461C6">
      <w:pPr>
        <w:pStyle w:val="Programostekstas"/>
        <w:rPr>
          <w:rFonts w:ascii="Times New Roman" w:hAnsi="Times New Roman"/>
          <w:sz w:val="22"/>
        </w:rPr>
      </w:pPr>
    </w:p>
    <w:p w:rsidR="00F50E96" w:rsidRDefault="00F50E96" w:rsidP="005461C6">
      <w:pPr>
        <w:pStyle w:val="Programostekstas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sz w:val="22"/>
        </w:rPr>
        <w:t>Šiauliai1.txt</w:t>
      </w:r>
      <w:r>
        <w:rPr>
          <w:rFonts w:ascii="Times New Roman" w:hAnsi="Times New Roman"/>
          <w:sz w:val="22"/>
        </w:rPr>
        <w:t>:</w:t>
      </w:r>
    </w:p>
    <w:p w:rsidR="00F50E96" w:rsidRPr="00F50E96" w:rsidRDefault="00F50E96" w:rsidP="005461C6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04068E1B" wp14:editId="5E8B42CD">
            <wp:extent cx="5476875" cy="209550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96" w:rsidRDefault="00F50E96">
      <w:pPr>
        <w:ind w:firstLine="0"/>
        <w:jc w:val="left"/>
      </w:pPr>
      <w:r>
        <w:br w:type="page"/>
      </w:r>
    </w:p>
    <w:p w:rsidR="005461C6" w:rsidRDefault="005461C6" w:rsidP="005461C6">
      <w:pPr>
        <w:pStyle w:val="Programostekstas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lastRenderedPageBreak/>
        <w:t>Rezultatai nr.2:</w:t>
      </w:r>
    </w:p>
    <w:p w:rsidR="00B555EB" w:rsidRPr="00B555EB" w:rsidRDefault="00B555EB" w:rsidP="00B555EB">
      <w:pPr>
        <w:pStyle w:val="Programostekstas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sz w:val="22"/>
        </w:rPr>
        <w:t>output1.txt</w:t>
      </w:r>
      <w:r>
        <w:rPr>
          <w:rFonts w:ascii="Times New Roman" w:hAnsi="Times New Roman"/>
          <w:sz w:val="22"/>
        </w:rPr>
        <w:t>:</w:t>
      </w:r>
    </w:p>
    <w:p w:rsidR="00B555EB" w:rsidRDefault="00F50E96" w:rsidP="00B555EB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03416A77" wp14:editId="0F8AB522">
            <wp:extent cx="5943600" cy="3134995"/>
            <wp:effectExtent l="0" t="0" r="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96" w:rsidRDefault="00F50E96" w:rsidP="00B555EB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53743C84" wp14:editId="25AA1B8D">
            <wp:extent cx="5943600" cy="3003550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99" w:rsidRDefault="00040A99" w:rsidP="00B555EB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1E7E2210" wp14:editId="1FF5FB4F">
            <wp:extent cx="5943600" cy="24066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99" w:rsidRDefault="00040A99">
      <w:pPr>
        <w:ind w:firstLine="0"/>
        <w:jc w:val="left"/>
      </w:pPr>
      <w:r>
        <w:br w:type="page"/>
      </w:r>
    </w:p>
    <w:p w:rsidR="00B555EB" w:rsidRDefault="00B555EB" w:rsidP="00B555EB">
      <w:pPr>
        <w:pStyle w:val="Programostekstas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sz w:val="22"/>
        </w:rPr>
        <w:lastRenderedPageBreak/>
        <w:t>Apžiūra1.txt</w:t>
      </w:r>
      <w:r>
        <w:rPr>
          <w:rFonts w:ascii="Times New Roman" w:hAnsi="Times New Roman"/>
          <w:sz w:val="22"/>
        </w:rPr>
        <w:t>:</w:t>
      </w:r>
    </w:p>
    <w:p w:rsidR="005461C6" w:rsidRPr="005461C6" w:rsidRDefault="00040A99" w:rsidP="00990D35">
      <w:pPr>
        <w:pStyle w:val="Programostekstas"/>
        <w:rPr>
          <w:rFonts w:ascii="Times New Roman" w:hAnsi="Times New Roman"/>
          <w:sz w:val="22"/>
        </w:rPr>
      </w:pPr>
      <w:r>
        <w:rPr>
          <w:noProof/>
          <w:lang w:val="en-US"/>
        </w:rPr>
        <w:drawing>
          <wp:inline distT="0" distB="0" distL="0" distR="0" wp14:anchorId="59E0C8C2" wp14:editId="73AB291D">
            <wp:extent cx="5476875" cy="20955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5" w:rsidRDefault="00990D35" w:rsidP="00990D35">
      <w:pPr>
        <w:pStyle w:val="Programostekstas"/>
      </w:pPr>
    </w:p>
    <w:p w:rsidR="00990D35" w:rsidRDefault="00990D35" w:rsidP="00990D35">
      <w:pPr>
        <w:pStyle w:val="Programostekstas"/>
      </w:pPr>
    </w:p>
    <w:p w:rsidR="00AB7416" w:rsidRPr="0015714D" w:rsidRDefault="00AB7416" w:rsidP="000D7125">
      <w:pPr>
        <w:pStyle w:val="Heading1"/>
      </w:pPr>
      <w:r>
        <w:br w:type="page"/>
      </w:r>
      <w:bookmarkStart w:id="22" w:name="_Toc478646331"/>
      <w:r w:rsidR="0087338F">
        <w:lastRenderedPageBreak/>
        <w:t>Susietasis sąrašas</w:t>
      </w:r>
      <w:r w:rsidRPr="0015714D">
        <w:t xml:space="preserve"> (L</w:t>
      </w:r>
      <w:r w:rsidR="00C25271">
        <w:t>4</w:t>
      </w:r>
      <w:r w:rsidRPr="0015714D">
        <w:t>)</w:t>
      </w:r>
      <w:bookmarkEnd w:id="22"/>
    </w:p>
    <w:p w:rsidR="00990D35" w:rsidRPr="00844988" w:rsidRDefault="00990D35" w:rsidP="00990D35">
      <w:pPr>
        <w:pStyle w:val="Heading2"/>
      </w:pPr>
      <w:bookmarkStart w:id="23" w:name="_Toc478646332"/>
      <w:r w:rsidRPr="00844988">
        <w:t>Darb</w:t>
      </w:r>
      <w:r w:rsidRPr="00C87140">
        <w:t>o</w:t>
      </w:r>
      <w:r w:rsidRPr="00844988">
        <w:t xml:space="preserve"> užduotis</w:t>
      </w:r>
      <w:bookmarkEnd w:id="23"/>
    </w:p>
    <w:p w:rsidR="00990D35" w:rsidRDefault="00990D35" w:rsidP="00990D35"/>
    <w:p w:rsidR="00990D35" w:rsidRDefault="0041002B" w:rsidP="0041002B">
      <w:pPr>
        <w:ind w:firstLine="0"/>
      </w:pPr>
      <w:r>
        <w:rPr>
          <w:noProof/>
          <w:lang w:val="en-US"/>
        </w:rPr>
        <w:drawing>
          <wp:inline distT="0" distB="0" distL="0" distR="0" wp14:anchorId="57561C3C" wp14:editId="68046776">
            <wp:extent cx="6066846" cy="1945843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18" cy="194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5" w:rsidRDefault="00990D35" w:rsidP="00990D35"/>
    <w:p w:rsidR="00990D35" w:rsidRDefault="00990D35" w:rsidP="00990D35">
      <w:pPr>
        <w:pStyle w:val="Heading2"/>
      </w:pPr>
      <w:bookmarkStart w:id="24" w:name="_Toc478646333"/>
      <w:r>
        <w:t>Grafinės vartotojo sąsajos schema</w:t>
      </w:r>
      <w:r w:rsidR="0087338F">
        <w:t xml:space="preserve"> ir paveikslas</w:t>
      </w:r>
      <w:bookmarkEnd w:id="24"/>
    </w:p>
    <w:p w:rsidR="00990D35" w:rsidRDefault="00990D35" w:rsidP="00990D35"/>
    <w:p w:rsidR="00BF4358" w:rsidRDefault="00BF4358" w:rsidP="00BF4358">
      <w:r>
        <w:t>Schema:</w:t>
      </w:r>
    </w:p>
    <w:p w:rsidR="00BF4358" w:rsidRPr="00A048A6" w:rsidRDefault="00BF4358" w:rsidP="00BF4358">
      <w:pPr>
        <w:ind w:firstLine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A13F4B" wp14:editId="3A060B78">
                <wp:simplePos x="0" y="0"/>
                <wp:positionH relativeFrom="margin">
                  <wp:posOffset>5579883</wp:posOffset>
                </wp:positionH>
                <wp:positionV relativeFrom="paragraph">
                  <wp:posOffset>69711</wp:posOffset>
                </wp:positionV>
                <wp:extent cx="635911" cy="238539"/>
                <wp:effectExtent l="0" t="0" r="12065" b="28575"/>
                <wp:wrapNone/>
                <wp:docPr id="65" name="Teksto lauk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911" cy="23853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B00B69" w:rsidRDefault="00527457" w:rsidP="00BF4358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</w:t>
                            </w:r>
                            <w:r w:rsidRPr="00B00B69">
                              <w:rPr>
                                <w:sz w:val="20"/>
                              </w:rPr>
                              <w:t>utton1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439.35pt;margin-top:5.5pt;width:50.05pt;height:18.8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" fillcolor="#d6e3bc [1302]" strokeweight=".5pt">
                <v:textbox>
                  <w:txbxContent>
                    <w:p w:rsidR="00527457" w:rsidRPr="00B00B69" w:rsidRDefault="00527457" w:rsidP="00BF4358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</w:t>
                      </w:r>
                      <w:r w:rsidRPr="00B00B69">
                        <w:rPr>
                          <w:sz w:val="20"/>
                        </w:rPr>
                        <w:t>utton1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F2D1BD" wp14:editId="4264FCA7">
                <wp:simplePos x="0" y="0"/>
                <wp:positionH relativeFrom="leftMargin">
                  <wp:posOffset>1550505</wp:posOffset>
                </wp:positionH>
                <wp:positionV relativeFrom="paragraph">
                  <wp:posOffset>1166992</wp:posOffset>
                </wp:positionV>
                <wp:extent cx="922352" cy="254442"/>
                <wp:effectExtent l="0" t="0" r="11430" b="12700"/>
                <wp:wrapNone/>
                <wp:docPr id="72" name="Teksto lauk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5444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B00B69" w:rsidRDefault="00527457" w:rsidP="00BF4358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B00B69">
                              <w:rPr>
                                <w:sz w:val="20"/>
                              </w:rPr>
                              <w:t>richTextBox1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122.1pt;margin-top:91.9pt;width:72.65pt;height:20.05pt;z-index:251719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" fillcolor="#d6e3bc [1302]" strokeweight=".5pt">
                <v:textbox>
                  <w:txbxContent>
                    <w:p w:rsidR="00527457" w:rsidRPr="00B00B69" w:rsidRDefault="00527457" w:rsidP="00BF4358">
                      <w:pPr>
                        <w:ind w:firstLine="0"/>
                        <w:rPr>
                          <w:sz w:val="20"/>
                        </w:rPr>
                      </w:pPr>
                      <w:r w:rsidRPr="00B00B69">
                        <w:rPr>
                          <w:sz w:val="20"/>
                        </w:rPr>
                        <w:t>richTextBox1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73D66F7" wp14:editId="49A3D278">
                <wp:simplePos x="0" y="0"/>
                <wp:positionH relativeFrom="leftMargin">
                  <wp:posOffset>294198</wp:posOffset>
                </wp:positionH>
                <wp:positionV relativeFrom="paragraph">
                  <wp:posOffset>165128</wp:posOffset>
                </wp:positionV>
                <wp:extent cx="564543" cy="254441"/>
                <wp:effectExtent l="0" t="0" r="26035" b="12700"/>
                <wp:wrapNone/>
                <wp:docPr id="94" name="Teksto lauk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43" cy="25444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B00B69" w:rsidRDefault="00527457" w:rsidP="00BF4358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B00B69">
                              <w:rPr>
                                <w:sz w:val="20"/>
                              </w:rPr>
                              <w:t>Form1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23.15pt;margin-top:13pt;width:44.45pt;height:20.05pt;z-index:2517176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" fillcolor="#d6e3bc [1302]" strokeweight=".5pt">
                <v:textbox>
                  <w:txbxContent>
                    <w:p w:rsidR="00527457" w:rsidRPr="00B00B69" w:rsidRDefault="00527457" w:rsidP="00BF4358">
                      <w:pPr>
                        <w:ind w:firstLine="0"/>
                        <w:rPr>
                          <w:sz w:val="20"/>
                        </w:rPr>
                      </w:pPr>
                      <w:r w:rsidRPr="00B00B69">
                        <w:rPr>
                          <w:sz w:val="20"/>
                        </w:rPr>
                        <w:t>Form1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CCE1D09" wp14:editId="7A3CBB22">
                <wp:simplePos x="0" y="0"/>
                <wp:positionH relativeFrom="leftMargin">
                  <wp:posOffset>6384897</wp:posOffset>
                </wp:positionH>
                <wp:positionV relativeFrom="paragraph">
                  <wp:posOffset>642206</wp:posOffset>
                </wp:positionV>
                <wp:extent cx="747423" cy="246380"/>
                <wp:effectExtent l="0" t="0" r="14605" b="20320"/>
                <wp:wrapNone/>
                <wp:docPr id="95" name="Teksto lauk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423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EB089D" w:rsidRDefault="00527457" w:rsidP="00BF4358">
                            <w:pPr>
                              <w:ind w:right="22"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502.75pt;margin-top:50.55pt;width:58.85pt;height:19.4pt;z-index:251722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" fillcolor="#d6e3bc [1302]" strokeweight=".5pt">
                <v:textbox>
                  <w:txbxContent>
                    <w:p w:rsidR="00527457" w:rsidRPr="00EB089D" w:rsidRDefault="00527457" w:rsidP="00BF4358">
                      <w:pPr>
                        <w:ind w:right="22"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6E3F187" wp14:editId="71B58A5A">
                <wp:simplePos x="0" y="0"/>
                <wp:positionH relativeFrom="margin">
                  <wp:posOffset>5516273</wp:posOffset>
                </wp:positionH>
                <wp:positionV relativeFrom="paragraph">
                  <wp:posOffset>2550519</wp:posOffset>
                </wp:positionV>
                <wp:extent cx="628153" cy="254000"/>
                <wp:effectExtent l="0" t="0" r="19685" b="12700"/>
                <wp:wrapNone/>
                <wp:docPr id="98" name="Teksto lauk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53" cy="254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EB089D" w:rsidRDefault="00527457" w:rsidP="00BF4358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button4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434.35pt;margin-top:200.85pt;width:49.45pt;height:20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" fillcolor="#d6e3bc [1302]" strokeweight=".5pt">
                <v:textbox>
                  <w:txbxContent>
                    <w:p w:rsidR="00527457" w:rsidRPr="00EB089D" w:rsidRDefault="00527457" w:rsidP="00BF4358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button4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C899561" wp14:editId="25349FA7">
                <wp:simplePos x="0" y="0"/>
                <wp:positionH relativeFrom="margin">
                  <wp:posOffset>5500370</wp:posOffset>
                </wp:positionH>
                <wp:positionV relativeFrom="paragraph">
                  <wp:posOffset>1890561</wp:posOffset>
                </wp:positionV>
                <wp:extent cx="628153" cy="254635"/>
                <wp:effectExtent l="0" t="0" r="19685" b="12065"/>
                <wp:wrapNone/>
                <wp:docPr id="102" name="Teksto lauk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53" cy="25463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EB089D" w:rsidRDefault="00527457" w:rsidP="00BF4358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button3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433.1pt;margin-top:148.85pt;width:49.45pt;height:20.0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" fillcolor="#d6e3bc [1302]" strokeweight=".5pt">
                <v:textbox>
                  <w:txbxContent>
                    <w:p w:rsidR="00527457" w:rsidRPr="00EB089D" w:rsidRDefault="00527457" w:rsidP="00BF4358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button3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DD9558" wp14:editId="45B73C57">
                <wp:simplePos x="0" y="0"/>
                <wp:positionH relativeFrom="margin">
                  <wp:posOffset>5556030</wp:posOffset>
                </wp:positionH>
                <wp:positionV relativeFrom="paragraph">
                  <wp:posOffset>1238554</wp:posOffset>
                </wp:positionV>
                <wp:extent cx="659958" cy="246491"/>
                <wp:effectExtent l="0" t="0" r="26035" b="20320"/>
                <wp:wrapNone/>
                <wp:docPr id="107" name="Teksto lauk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958" cy="24649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457" w:rsidRPr="00EB089D" w:rsidRDefault="00527457" w:rsidP="00BF4358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button2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437.5pt;margin-top:97.5pt;width:51.95pt;height:19.4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" fillcolor="#d6e3bc [1302]" strokeweight=".5pt">
                <v:textbox>
                  <w:txbxContent>
                    <w:p w:rsidR="00527457" w:rsidRPr="00EB089D" w:rsidRDefault="00527457" w:rsidP="00BF4358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button2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192BAB0" wp14:editId="1510A6B1">
                <wp:simplePos x="0" y="0"/>
                <wp:positionH relativeFrom="column">
                  <wp:posOffset>5293636</wp:posOffset>
                </wp:positionH>
                <wp:positionV relativeFrom="paragraph">
                  <wp:posOffset>2605736</wp:posOffset>
                </wp:positionV>
                <wp:extent cx="206734" cy="72004"/>
                <wp:effectExtent l="0" t="0" r="22225" b="23495"/>
                <wp:wrapNone/>
                <wp:docPr id="108" name="Tiesioji jungt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734" cy="72004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Tiesioji jungtis 20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8pt,205.2pt" to="433.1pt,2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" strokecolor="black [3040]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AD782FB" wp14:editId="78C8B73D">
                <wp:simplePos x="0" y="0"/>
                <wp:positionH relativeFrom="column">
                  <wp:posOffset>4546212</wp:posOffset>
                </wp:positionH>
                <wp:positionV relativeFrom="paragraph">
                  <wp:posOffset>1811048</wp:posOffset>
                </wp:positionV>
                <wp:extent cx="937840" cy="207148"/>
                <wp:effectExtent l="0" t="0" r="15240" b="21590"/>
                <wp:wrapNone/>
                <wp:docPr id="109" name="Tiesioji jungt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7840" cy="20714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Tiesioji jungtis 18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95pt,142.6pt" to="431.8pt,1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" strokecolor="black [3040]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72A9A1E" wp14:editId="48674D96">
                <wp:simplePos x="0" y="0"/>
                <wp:positionH relativeFrom="column">
                  <wp:posOffset>4538261</wp:posOffset>
                </wp:positionH>
                <wp:positionV relativeFrom="paragraph">
                  <wp:posOffset>1142724</wp:posOffset>
                </wp:positionV>
                <wp:extent cx="993913" cy="207148"/>
                <wp:effectExtent l="0" t="0" r="15875" b="21590"/>
                <wp:wrapNone/>
                <wp:docPr id="110" name="Tiesioji jungt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3913" cy="20714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Tiesioji jungtis 16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35pt,90pt" to="435.6pt,1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" strokecolor="black [3040]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E18416B" wp14:editId="43927C1D">
                <wp:simplePos x="0" y="0"/>
                <wp:positionH relativeFrom="column">
                  <wp:posOffset>5293635</wp:posOffset>
                </wp:positionH>
                <wp:positionV relativeFrom="paragraph">
                  <wp:posOffset>801232</wp:posOffset>
                </wp:positionV>
                <wp:extent cx="190831" cy="71230"/>
                <wp:effectExtent l="0" t="0" r="19050" b="24130"/>
                <wp:wrapNone/>
                <wp:docPr id="111" name="Tiesioji jungt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831" cy="7123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Tiesioji jungtis 14" o:spid="_x0000_s1026" style="position:absolute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8pt,63.1pt" to="431.85pt,6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" strokecolor="black [3040]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5B040FF" wp14:editId="35BA5605">
                <wp:simplePos x="0" y="0"/>
                <wp:positionH relativeFrom="column">
                  <wp:posOffset>4546213</wp:posOffset>
                </wp:positionH>
                <wp:positionV relativeFrom="paragraph">
                  <wp:posOffset>188982</wp:posOffset>
                </wp:positionV>
                <wp:extent cx="1033670" cy="238539"/>
                <wp:effectExtent l="0" t="0" r="14605" b="28575"/>
                <wp:wrapNone/>
                <wp:docPr id="112" name="Tiesioji jungt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3670" cy="23853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Tiesioji jungtis 12" o:spid="_x0000_s1026" style="position:absolute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95pt,14.9pt" to="439.35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" strokecolor="black [3040]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882E06C" wp14:editId="5FE86A92">
                <wp:simplePos x="0" y="0"/>
                <wp:positionH relativeFrom="column">
                  <wp:posOffset>-17835</wp:posOffset>
                </wp:positionH>
                <wp:positionV relativeFrom="paragraph">
                  <wp:posOffset>165128</wp:posOffset>
                </wp:positionV>
                <wp:extent cx="803082" cy="103367"/>
                <wp:effectExtent l="0" t="0" r="16510" b="30480"/>
                <wp:wrapNone/>
                <wp:docPr id="113" name="Tiesioji jungt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082" cy="10336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Tiesioji jungtis 7" o:spid="_x0000_s1026" style="position:absolute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3pt" to="61.8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" strokecolor="black [3040]" strokeweight="1.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24D4CFC" wp14:editId="1A8F599C">
            <wp:extent cx="5414839" cy="2809211"/>
            <wp:effectExtent l="0" t="0" r="0" b="0"/>
            <wp:docPr id="114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156" cy="28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58" w:rsidRDefault="00BF4358" w:rsidP="00990D35"/>
    <w:p w:rsidR="0089244C" w:rsidRDefault="0089244C" w:rsidP="00990D35"/>
    <w:p w:rsidR="0089244C" w:rsidRDefault="0089244C" w:rsidP="00990D35">
      <w:r>
        <w:t>Paveikslas:</w:t>
      </w:r>
    </w:p>
    <w:p w:rsidR="00527457" w:rsidRDefault="00527457" w:rsidP="00527457">
      <w:pPr>
        <w:ind w:firstLine="0"/>
      </w:pPr>
      <w:r>
        <w:rPr>
          <w:noProof/>
          <w:lang w:val="en-US"/>
        </w:rPr>
        <w:drawing>
          <wp:inline distT="0" distB="0" distL="0" distR="0" wp14:anchorId="0B325373" wp14:editId="77F0208B">
            <wp:extent cx="5055079" cy="2622053"/>
            <wp:effectExtent l="0" t="0" r="0" b="698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5079" cy="26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57" w:rsidRDefault="00527457" w:rsidP="00527457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2ACAAC28" wp14:editId="6B2C21B4">
            <wp:extent cx="5943600" cy="3082925"/>
            <wp:effectExtent l="0" t="0" r="0" b="317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5" w:rsidRDefault="00154081" w:rsidP="00B61B92">
      <w:pPr>
        <w:ind w:firstLine="0"/>
      </w:pPr>
      <w:r>
        <w:rPr>
          <w:noProof/>
          <w:lang w:val="en-US"/>
        </w:rPr>
        <w:drawing>
          <wp:inline distT="0" distB="0" distL="0" distR="0" wp14:anchorId="38675B64" wp14:editId="32E50799">
            <wp:extent cx="5943600" cy="3082925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5" w:rsidRDefault="00990D35" w:rsidP="00990D35"/>
    <w:p w:rsidR="00990D35" w:rsidRDefault="00990D35" w:rsidP="00B61B92">
      <w:pPr>
        <w:pStyle w:val="Heading2"/>
      </w:pPr>
      <w:bookmarkStart w:id="25" w:name="_Toc478646334"/>
      <w:r>
        <w:t>Sąsajoje panaudotų komponentų keičiamos savybės</w:t>
      </w:r>
      <w:bookmarkEnd w:id="25"/>
    </w:p>
    <w:p w:rsidR="00990D35" w:rsidRDefault="00990D35" w:rsidP="00990D35"/>
    <w:tbl>
      <w:tblPr>
        <w:tblW w:w="9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2347"/>
        <w:gridCol w:w="3318"/>
        <w:gridCol w:w="4036"/>
      </w:tblGrid>
      <w:tr w:rsidR="00B61B92" w:rsidRPr="00F56923" w:rsidTr="00B61B92">
        <w:trPr>
          <w:jc w:val="center"/>
        </w:trPr>
        <w:tc>
          <w:tcPr>
            <w:tcW w:w="2347" w:type="dxa"/>
          </w:tcPr>
          <w:p w:rsidR="00B61B92" w:rsidRPr="00336D40" w:rsidRDefault="00B61B92" w:rsidP="001D4138">
            <w:pPr>
              <w:pStyle w:val="Lentelsantrat"/>
            </w:pPr>
            <w:r>
              <w:t>Komponentas</w:t>
            </w:r>
          </w:p>
        </w:tc>
        <w:tc>
          <w:tcPr>
            <w:tcW w:w="3318" w:type="dxa"/>
          </w:tcPr>
          <w:p w:rsidR="00B61B92" w:rsidRPr="00336D40" w:rsidRDefault="00B61B92" w:rsidP="001D4138">
            <w:pPr>
              <w:pStyle w:val="Lentelsantrat"/>
            </w:pPr>
            <w:r>
              <w:t>Savybė</w:t>
            </w:r>
          </w:p>
        </w:tc>
        <w:tc>
          <w:tcPr>
            <w:tcW w:w="4036" w:type="dxa"/>
          </w:tcPr>
          <w:p w:rsidR="00B61B92" w:rsidRPr="00336D40" w:rsidRDefault="00B61B92" w:rsidP="001D4138">
            <w:pPr>
              <w:pStyle w:val="Lentelsantrat"/>
            </w:pPr>
            <w:r>
              <w:t>Reikšmė</w:t>
            </w:r>
          </w:p>
        </w:tc>
      </w:tr>
      <w:tr w:rsidR="00B61B92" w:rsidRPr="00F56923" w:rsidTr="00B61B92">
        <w:trPr>
          <w:jc w:val="center"/>
        </w:trPr>
        <w:tc>
          <w:tcPr>
            <w:tcW w:w="2347" w:type="dxa"/>
          </w:tcPr>
          <w:p w:rsidR="00B61B92" w:rsidRPr="00336D40" w:rsidRDefault="00B61B92" w:rsidP="001D4138">
            <w:pPr>
              <w:pStyle w:val="Lentelscels"/>
            </w:pPr>
            <w:r>
              <w:t>Form1</w:t>
            </w:r>
          </w:p>
        </w:tc>
        <w:tc>
          <w:tcPr>
            <w:tcW w:w="3318" w:type="dxa"/>
          </w:tcPr>
          <w:p w:rsidR="00B61B92" w:rsidRPr="00336D40" w:rsidRDefault="00B61B92" w:rsidP="001D4138">
            <w:pPr>
              <w:pStyle w:val="Lentelscels"/>
            </w:pPr>
            <w:r>
              <w:t>Text: Krepšininkai</w:t>
            </w:r>
          </w:p>
        </w:tc>
        <w:tc>
          <w:tcPr>
            <w:tcW w:w="4036" w:type="dxa"/>
          </w:tcPr>
          <w:p w:rsidR="00B61B92" w:rsidRPr="00336D40" w:rsidRDefault="00B61B92" w:rsidP="001D4138">
            <w:pPr>
              <w:pStyle w:val="Lentelscels"/>
            </w:pPr>
            <w:r>
              <w:t>Programos langas</w:t>
            </w:r>
          </w:p>
        </w:tc>
      </w:tr>
      <w:tr w:rsidR="00B61B92" w:rsidRPr="00F56923" w:rsidTr="00B61B92">
        <w:trPr>
          <w:jc w:val="center"/>
        </w:trPr>
        <w:tc>
          <w:tcPr>
            <w:tcW w:w="2347" w:type="dxa"/>
          </w:tcPr>
          <w:p w:rsidR="00B61B92" w:rsidRPr="00336D40" w:rsidRDefault="00B61B92" w:rsidP="001D4138">
            <w:pPr>
              <w:pStyle w:val="Lentelscels"/>
            </w:pPr>
            <w:r>
              <w:t>richTextBox1 (tipas RichTextBox)</w:t>
            </w:r>
          </w:p>
        </w:tc>
        <w:tc>
          <w:tcPr>
            <w:tcW w:w="3318" w:type="dxa"/>
          </w:tcPr>
          <w:p w:rsidR="00B61B92" w:rsidRDefault="00B61B92" w:rsidP="001D4138">
            <w:pPr>
              <w:pStyle w:val="Lentelscels"/>
            </w:pPr>
            <w:r>
              <w:t>Font: Courier New, Regular, 10;</w:t>
            </w:r>
          </w:p>
          <w:p w:rsidR="00B61B92" w:rsidRPr="00336D40" w:rsidRDefault="00B61B92" w:rsidP="001D4138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B61B92" w:rsidRPr="00336D40" w:rsidRDefault="00B61B92" w:rsidP="001D4138">
            <w:pPr>
              <w:pStyle w:val="Lentelscels"/>
            </w:pPr>
            <w:r>
              <w:t>Atvaizduoti pradinių duomenų ir skaičiavimų turiniui</w:t>
            </w:r>
          </w:p>
        </w:tc>
      </w:tr>
      <w:tr w:rsidR="00B61B92" w:rsidRPr="00F56923" w:rsidTr="00B61B92">
        <w:trPr>
          <w:jc w:val="center"/>
        </w:trPr>
        <w:tc>
          <w:tcPr>
            <w:tcW w:w="2347" w:type="dxa"/>
          </w:tcPr>
          <w:p w:rsidR="00B61B92" w:rsidRPr="00336D40" w:rsidRDefault="00B61B92" w:rsidP="001D4138">
            <w:pPr>
              <w:pStyle w:val="Lentelscels"/>
            </w:pPr>
            <w:r>
              <w:t>Button1 (tipas Button)</w:t>
            </w:r>
          </w:p>
        </w:tc>
        <w:tc>
          <w:tcPr>
            <w:tcW w:w="3318" w:type="dxa"/>
          </w:tcPr>
          <w:p w:rsidR="00B61B92" w:rsidRDefault="00B61B92" w:rsidP="001D4138">
            <w:pPr>
              <w:pStyle w:val="Lentelscels"/>
            </w:pPr>
            <w:r>
              <w:t>Name: read</w:t>
            </w:r>
          </w:p>
          <w:p w:rsidR="00B61B92" w:rsidRDefault="00B61B92" w:rsidP="001D4138">
            <w:pPr>
              <w:pStyle w:val="Lentelscels"/>
            </w:pPr>
            <w:r>
              <w:t>Text: Skaityti</w:t>
            </w:r>
          </w:p>
          <w:p w:rsidR="00B61B92" w:rsidRDefault="00B61B92" w:rsidP="001D4138">
            <w:pPr>
              <w:pStyle w:val="Lentelscels"/>
            </w:pPr>
            <w:r>
              <w:t>Font: Times New Roman, Bold, 14;</w:t>
            </w:r>
          </w:p>
          <w:p w:rsidR="00B61B92" w:rsidRPr="00336D40" w:rsidRDefault="00B61B92" w:rsidP="001D4138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B61B92" w:rsidRPr="00336D40" w:rsidRDefault="00B61B92" w:rsidP="001D4138">
            <w:pPr>
              <w:pStyle w:val="Lentelscels"/>
            </w:pPr>
            <w:r>
              <w:t>Mygtukas duomenims iš failo nuskaityti</w:t>
            </w:r>
          </w:p>
        </w:tc>
      </w:tr>
      <w:tr w:rsidR="00B61B92" w:rsidRPr="00F56923" w:rsidTr="00B61B92">
        <w:trPr>
          <w:jc w:val="center"/>
        </w:trPr>
        <w:tc>
          <w:tcPr>
            <w:tcW w:w="2347" w:type="dxa"/>
          </w:tcPr>
          <w:p w:rsidR="00B61B92" w:rsidRDefault="00B61B92" w:rsidP="001D4138">
            <w:pPr>
              <w:pStyle w:val="Lentelscels"/>
            </w:pPr>
            <w:r>
              <w:t>Button2 (tipas Button)</w:t>
            </w:r>
          </w:p>
        </w:tc>
        <w:tc>
          <w:tcPr>
            <w:tcW w:w="3318" w:type="dxa"/>
          </w:tcPr>
          <w:p w:rsidR="00B61B92" w:rsidRDefault="00B61B92" w:rsidP="001D4138">
            <w:pPr>
              <w:pStyle w:val="Lentelscels"/>
            </w:pPr>
            <w:r>
              <w:t>Name: skaiciuoti</w:t>
            </w:r>
          </w:p>
          <w:p w:rsidR="00B61B92" w:rsidRDefault="00B61B92" w:rsidP="001D4138">
            <w:pPr>
              <w:pStyle w:val="Lentelscels"/>
            </w:pPr>
            <w:r>
              <w:t>Text: Skaičiuoti</w:t>
            </w:r>
          </w:p>
          <w:p w:rsidR="00B61B92" w:rsidRDefault="00B61B92" w:rsidP="001D4138">
            <w:pPr>
              <w:pStyle w:val="Lentelscels"/>
            </w:pPr>
            <w:r>
              <w:t>Font: Times New Roman, Bold, 14;</w:t>
            </w:r>
          </w:p>
          <w:p w:rsidR="00B61B92" w:rsidRPr="00336D40" w:rsidRDefault="00B61B92" w:rsidP="001D4138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B61B92" w:rsidRPr="00336D40" w:rsidRDefault="00B61B92" w:rsidP="001D4138">
            <w:pPr>
              <w:pStyle w:val="Lentelscels"/>
            </w:pPr>
            <w:r>
              <w:t>Mygtukas skaičiavimams atlikti</w:t>
            </w:r>
          </w:p>
        </w:tc>
      </w:tr>
      <w:tr w:rsidR="00B61B92" w:rsidRPr="00F56923" w:rsidTr="00B61B92">
        <w:trPr>
          <w:jc w:val="center"/>
        </w:trPr>
        <w:tc>
          <w:tcPr>
            <w:tcW w:w="2347" w:type="dxa"/>
          </w:tcPr>
          <w:p w:rsidR="00B61B92" w:rsidRDefault="00B61B92" w:rsidP="001D4138">
            <w:pPr>
              <w:pStyle w:val="Lentelscels"/>
            </w:pPr>
            <w:r>
              <w:t>Button3 (tipas Button)</w:t>
            </w:r>
          </w:p>
        </w:tc>
        <w:tc>
          <w:tcPr>
            <w:tcW w:w="3318" w:type="dxa"/>
          </w:tcPr>
          <w:p w:rsidR="00B61B92" w:rsidRDefault="00B61B92" w:rsidP="001D4138">
            <w:pPr>
              <w:pStyle w:val="Lentelscels"/>
            </w:pPr>
            <w:r>
              <w:t>Name: print</w:t>
            </w:r>
          </w:p>
          <w:p w:rsidR="00B61B92" w:rsidRDefault="00B61B92" w:rsidP="001D4138">
            <w:pPr>
              <w:pStyle w:val="Lentelscels"/>
            </w:pPr>
            <w:r>
              <w:t>Text: Spausdinti</w:t>
            </w:r>
          </w:p>
          <w:p w:rsidR="00B61B92" w:rsidRDefault="00B61B92" w:rsidP="001D4138">
            <w:pPr>
              <w:pStyle w:val="Lentelscels"/>
            </w:pPr>
            <w:r>
              <w:t>Font: Times New Roman, Bold, 14;</w:t>
            </w:r>
          </w:p>
          <w:p w:rsidR="00B61B92" w:rsidRPr="00336D40" w:rsidRDefault="00B61B92" w:rsidP="001D4138">
            <w:pPr>
              <w:pStyle w:val="Lentelscels"/>
            </w:pPr>
            <w:r>
              <w:lastRenderedPageBreak/>
              <w:t>Script: Baltic;</w:t>
            </w:r>
          </w:p>
        </w:tc>
        <w:tc>
          <w:tcPr>
            <w:tcW w:w="4036" w:type="dxa"/>
          </w:tcPr>
          <w:p w:rsidR="00B61B92" w:rsidRPr="00336D40" w:rsidRDefault="00B61B92" w:rsidP="001D4138">
            <w:pPr>
              <w:pStyle w:val="Lentelscels"/>
            </w:pPr>
            <w:r>
              <w:lastRenderedPageBreak/>
              <w:t>Mygtukas skaičiavimų rezultatams spausdinti</w:t>
            </w:r>
          </w:p>
        </w:tc>
      </w:tr>
      <w:tr w:rsidR="00B61B92" w:rsidRPr="00F56923" w:rsidTr="00B61B92">
        <w:trPr>
          <w:jc w:val="center"/>
        </w:trPr>
        <w:tc>
          <w:tcPr>
            <w:tcW w:w="2347" w:type="dxa"/>
          </w:tcPr>
          <w:p w:rsidR="00B61B92" w:rsidRDefault="00B61B92" w:rsidP="001D4138">
            <w:pPr>
              <w:pStyle w:val="Lentelscels"/>
            </w:pPr>
            <w:r>
              <w:lastRenderedPageBreak/>
              <w:t>Button4 (tipas Button)</w:t>
            </w:r>
          </w:p>
        </w:tc>
        <w:tc>
          <w:tcPr>
            <w:tcW w:w="3318" w:type="dxa"/>
          </w:tcPr>
          <w:p w:rsidR="00B61B92" w:rsidRDefault="00B61B92" w:rsidP="001D4138">
            <w:pPr>
              <w:pStyle w:val="Lentelscels"/>
            </w:pPr>
            <w:r>
              <w:t>Name: baigti</w:t>
            </w:r>
          </w:p>
          <w:p w:rsidR="00B61B92" w:rsidRDefault="00B61B92" w:rsidP="001D4138">
            <w:pPr>
              <w:pStyle w:val="Lentelscels"/>
            </w:pPr>
            <w:r>
              <w:t>Text: Baigti</w:t>
            </w:r>
          </w:p>
          <w:p w:rsidR="00B61B92" w:rsidRDefault="00B61B92" w:rsidP="001D4138">
            <w:pPr>
              <w:pStyle w:val="Lentelscels"/>
            </w:pPr>
            <w:r>
              <w:t>Font: Times New Roman, Bold, 14;</w:t>
            </w:r>
          </w:p>
          <w:p w:rsidR="00B61B92" w:rsidRPr="00336D40" w:rsidRDefault="00B61B92" w:rsidP="001D4138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B61B92" w:rsidRPr="00336D40" w:rsidRDefault="00B61B92" w:rsidP="001D4138">
            <w:pPr>
              <w:pStyle w:val="Lentelscels"/>
            </w:pPr>
            <w:r>
              <w:t>Mygtukas programos lango uždarymui</w:t>
            </w:r>
          </w:p>
        </w:tc>
      </w:tr>
      <w:tr w:rsidR="00B61B92" w:rsidRPr="00F56923" w:rsidTr="00B61B92">
        <w:trPr>
          <w:jc w:val="center"/>
        </w:trPr>
        <w:tc>
          <w:tcPr>
            <w:tcW w:w="2347" w:type="dxa"/>
          </w:tcPr>
          <w:p w:rsidR="00B61B92" w:rsidRDefault="00B61B92" w:rsidP="001D4138">
            <w:pPr>
              <w:pStyle w:val="Lentelscels"/>
            </w:pPr>
            <w:r>
              <w:t>TextBox1 (tipas TextBox)</w:t>
            </w:r>
          </w:p>
        </w:tc>
        <w:tc>
          <w:tcPr>
            <w:tcW w:w="3318" w:type="dxa"/>
          </w:tcPr>
          <w:p w:rsidR="00B61B92" w:rsidRDefault="00B61B92" w:rsidP="001D4138">
            <w:pPr>
              <w:pStyle w:val="Lentelscels"/>
            </w:pPr>
            <w:r>
              <w:t xml:space="preserve">Text: </w:t>
            </w:r>
            <w:r w:rsidRPr="00CA2D81">
              <w:t>Įveskite norimą amžių</w:t>
            </w:r>
          </w:p>
          <w:p w:rsidR="00B61B92" w:rsidRDefault="00B61B92" w:rsidP="001D4138">
            <w:pPr>
              <w:pStyle w:val="Lentelscels"/>
            </w:pPr>
            <w:r>
              <w:t>Font: Courier New, Regular, 12;</w:t>
            </w:r>
          </w:p>
          <w:p w:rsidR="00B61B92" w:rsidRPr="00336D40" w:rsidRDefault="00B61B92" w:rsidP="001D4138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B61B92" w:rsidRPr="00336D40" w:rsidRDefault="00B61B92" w:rsidP="001D4138">
            <w:pPr>
              <w:pStyle w:val="Lentelscels"/>
            </w:pPr>
            <w:r>
              <w:t xml:space="preserve">Teksto laukas norimam amžiui užrašyti </w:t>
            </w:r>
          </w:p>
        </w:tc>
      </w:tr>
    </w:tbl>
    <w:p w:rsidR="00AE71E2" w:rsidRPr="00AE71E2" w:rsidRDefault="00AE71E2" w:rsidP="00B61B92">
      <w:pPr>
        <w:ind w:firstLine="0"/>
      </w:pPr>
    </w:p>
    <w:p w:rsidR="00990D35" w:rsidRDefault="00990D35" w:rsidP="00990D35">
      <w:pPr>
        <w:pStyle w:val="Heading2"/>
      </w:pPr>
      <w:bookmarkStart w:id="26" w:name="_Toc478646335"/>
      <w:r>
        <w:t>Programos vartotojo vadovas</w:t>
      </w:r>
      <w:bookmarkEnd w:id="26"/>
    </w:p>
    <w:p w:rsidR="00990D35" w:rsidRDefault="00990D35" w:rsidP="00990D35"/>
    <w:p w:rsidR="00990D35" w:rsidRDefault="00B61B92" w:rsidP="00B61B92">
      <w:pPr>
        <w:pStyle w:val="ListParagraph"/>
        <w:numPr>
          <w:ilvl w:val="0"/>
          <w:numId w:val="11"/>
        </w:numPr>
        <w:ind w:left="284" w:hanging="284"/>
      </w:pPr>
      <w:r>
        <w:t>Paleiskite programą.</w:t>
      </w:r>
    </w:p>
    <w:p w:rsidR="00B61B92" w:rsidRDefault="00B61B92" w:rsidP="00B61B92">
      <w:pPr>
        <w:pStyle w:val="ListParagraph"/>
        <w:numPr>
          <w:ilvl w:val="0"/>
          <w:numId w:val="11"/>
        </w:numPr>
        <w:ind w:left="284" w:hanging="284"/>
      </w:pPr>
      <w:r>
        <w:t>Spauskite mygtuką „Skaityti“. Ekrane matysite nuskaitytus duomenis.</w:t>
      </w:r>
    </w:p>
    <w:p w:rsidR="00B61B92" w:rsidRDefault="00B61B92" w:rsidP="00B61B92">
      <w:pPr>
        <w:pStyle w:val="ListParagraph"/>
        <w:numPr>
          <w:ilvl w:val="0"/>
          <w:numId w:val="11"/>
        </w:numPr>
        <w:ind w:left="284" w:hanging="284"/>
      </w:pPr>
      <w:r>
        <w:t>Į teksto lauką įveskite amžių, už kurį vyresnius krepšininkus norite pašalinti.</w:t>
      </w:r>
    </w:p>
    <w:p w:rsidR="00B61B92" w:rsidRDefault="00B61B92" w:rsidP="00B61B92">
      <w:pPr>
        <w:pStyle w:val="ListParagraph"/>
        <w:numPr>
          <w:ilvl w:val="0"/>
          <w:numId w:val="11"/>
        </w:numPr>
        <w:ind w:left="284" w:hanging="284"/>
      </w:pPr>
      <w:r>
        <w:t>Spauskite „Skaičiuoti“.</w:t>
      </w:r>
    </w:p>
    <w:p w:rsidR="00B61B92" w:rsidRDefault="00B61B92" w:rsidP="00B61B92">
      <w:pPr>
        <w:pStyle w:val="ListParagraph"/>
        <w:numPr>
          <w:ilvl w:val="0"/>
          <w:numId w:val="11"/>
        </w:numPr>
        <w:ind w:left="284" w:hanging="284"/>
      </w:pPr>
      <w:r>
        <w:t>Spauskite „Spausdinti“.</w:t>
      </w:r>
    </w:p>
    <w:p w:rsidR="00B61B92" w:rsidRDefault="00B61B92" w:rsidP="00B61B92">
      <w:pPr>
        <w:pStyle w:val="ListParagraph"/>
        <w:numPr>
          <w:ilvl w:val="0"/>
          <w:numId w:val="11"/>
        </w:numPr>
        <w:ind w:left="284" w:hanging="284"/>
      </w:pPr>
      <w:r>
        <w:t>Ekrane galite peržiūrėti skaičiavimų rezultatus.</w:t>
      </w:r>
    </w:p>
    <w:p w:rsidR="00B61B92" w:rsidRDefault="00B61B92" w:rsidP="00B61B92">
      <w:pPr>
        <w:pStyle w:val="ListParagraph"/>
        <w:numPr>
          <w:ilvl w:val="0"/>
          <w:numId w:val="11"/>
        </w:numPr>
        <w:ind w:left="284" w:hanging="284"/>
      </w:pPr>
      <w:r>
        <w:t>Norėdami baigti darbą su programa, spauskite „Baigti“.</w:t>
      </w:r>
    </w:p>
    <w:p w:rsidR="00990D35" w:rsidRPr="00844988" w:rsidRDefault="00990D35" w:rsidP="00990D35"/>
    <w:p w:rsidR="00990D35" w:rsidRPr="00844988" w:rsidRDefault="00990D35" w:rsidP="00990D35">
      <w:pPr>
        <w:pStyle w:val="Heading2"/>
      </w:pPr>
      <w:bookmarkStart w:id="27" w:name="_Toc478646336"/>
      <w:r w:rsidRPr="00844988">
        <w:t>Programos tekstas</w:t>
      </w:r>
      <w:bookmarkEnd w:id="27"/>
    </w:p>
    <w:p w:rsidR="00990D35" w:rsidRDefault="00990D35" w:rsidP="00990D35">
      <w:pPr>
        <w:pStyle w:val="Programostekstas"/>
      </w:pPr>
    </w:p>
    <w:p w:rsidR="00990D35" w:rsidRDefault="0059131F" w:rsidP="00990D35">
      <w:pPr>
        <w:pStyle w:val="Programostekstas"/>
        <w:rPr>
          <w:b/>
        </w:rPr>
      </w:pPr>
      <w:r>
        <w:t xml:space="preserve">Klasė </w:t>
      </w:r>
      <w:r w:rsidRPr="0059131F">
        <w:rPr>
          <w:b/>
        </w:rPr>
        <w:t>Node</w:t>
      </w:r>
      <w:r>
        <w:rPr>
          <w:b/>
        </w:rPr>
        <w:t>: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System.Threading.Tasks;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L1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sealed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Node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Duomenys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Next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Node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duom,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next)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.Duomenys = duom;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.Next = next;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ToString()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Duomenys.ToString();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59131F" w:rsidRDefault="0059131F" w:rsidP="0059131F">
      <w:pPr>
        <w:pStyle w:val="Programostekstas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}</w:t>
      </w:r>
    </w:p>
    <w:p w:rsidR="0059131F" w:rsidRDefault="0059131F" w:rsidP="0059131F">
      <w:pPr>
        <w:pStyle w:val="Programostekstas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pStyle w:val="Programostekstas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Klasė </w:t>
      </w:r>
      <w:r>
        <w:rPr>
          <w:rFonts w:ascii="Consolas" w:hAnsi="Consolas" w:cs="Consolas"/>
          <w:b/>
          <w:color w:val="000000"/>
          <w:sz w:val="19"/>
          <w:szCs w:val="19"/>
          <w:lang w:val="en-US" w:eastAsia="lt-LT"/>
        </w:rPr>
        <w:t>krepsininkas: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System.Threading.Tasks;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L1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VP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Amžius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Ūgis {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Krepsininkas(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vrdpav,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amz,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ug)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VP = vrdpav;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Amžius = amz;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Ūgis = ug;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ToString()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eilute;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eilute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 {0, -20}    {1, 2}     {2, 5:f}"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 VP, Amžius, Ūgis);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eilute;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&lt;=(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k2)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poz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.Compare(k1.VP, k2.VP,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.CurrentCulture);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k1.Amžius &gt; k2.Amžius || (k1.Amžius == k2.Amžius &amp;&amp; poz &lt; 0);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&gt;=(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k2)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poz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.Compare(k1.VP, k2.VP,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.CurrentCulture);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k1.Amžius &lt; k2.Amžius || (k1.Amžius == k2.Amžius &amp;&amp; poz &gt; 0);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}</w:t>
      </w:r>
    </w:p>
    <w:p w:rsidR="0059131F" w:rsidRDefault="0059131F" w:rsidP="0059131F">
      <w:pPr>
        <w:pStyle w:val="Programostekstas"/>
      </w:pPr>
    </w:p>
    <w:p w:rsidR="0059131F" w:rsidRDefault="0059131F" w:rsidP="0059131F">
      <w:pPr>
        <w:pStyle w:val="Programostekstas"/>
        <w:rPr>
          <w:b/>
        </w:rPr>
      </w:pPr>
      <w:r>
        <w:t xml:space="preserve">Klasė </w:t>
      </w:r>
      <w:r>
        <w:rPr>
          <w:b/>
        </w:rPr>
        <w:t>krepšininkai: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System.Threading.Tasks;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L1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Krepsininkai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first;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last;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link;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insertionHelper;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Krepsininkai()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.last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.first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 last);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.insertionHelper = first;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.link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Start()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link = first.Next;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isEmpty()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link.Next ==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Next()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link = link.Next;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ImtiKrepsininka()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link.Duomenys;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AddFirst(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duom)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first.Next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(duom, first.Next);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AddLast(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duom)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insertionHelper.Next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(duom, last);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insertionHelper = insertionHelper.Next;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Clear()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(first.Next !=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link = first.Next;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first.Next.Duomenys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first = first.Next.Next;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link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first = last;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Sort()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switched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temp1, temp2;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(switched)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switched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temp1 = temp2 = first.Next;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(temp2.Next !=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(temp2.Duomenys &lt;= temp1.Duomenys)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switched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temp = temp1.Duomenys;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temp1.Duomenys = temp2.Duomenys;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temp2.Duomenys = temp;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temp1 = temp2;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temp2 = temp2.Next;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Filter(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amzius)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iterator = first;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(iterator.Next != last)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(iterator.Next.Duomenys.Amžius &gt; amzius)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            iterator.Next = iterator.Next.Next;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else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iterator = iterator.Next;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}</w:t>
      </w:r>
    </w:p>
    <w:p w:rsidR="0059131F" w:rsidRDefault="0059131F" w:rsidP="0059131F">
      <w:pPr>
        <w:pStyle w:val="Programostekstas"/>
      </w:pPr>
    </w:p>
    <w:p w:rsidR="0059131F" w:rsidRDefault="0059131F" w:rsidP="0059131F">
      <w:pPr>
        <w:pStyle w:val="Programostekstas"/>
      </w:pPr>
      <w:r>
        <w:t>Programos tekstas: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System.Collections.Generic;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System.ComponentModel;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System.Data;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System.Drawing;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System.Linq;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System.Threading.Tasks;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System.Windows.Forms;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System.IO;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L1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Form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duom1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"..\\..\\duom1.txt"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duom2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"..\\..\\duom2.txt"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rez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"..\\..\\rez.txt"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mokPav1;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mokPav2;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mokykla1;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mokykla2;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naujasKonteineris;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Form1()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InitializeComponent();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print.Enabled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.Exists(rez))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.Delete(rez);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Atlieka duomenų nuskaitymą ir surašymą į konteinerius.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read_Click(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mokykla1 = Skaityti(duom1,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mokPav1);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mokykla2 = Skaityti(duom2,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mokPav2);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Spausdinti(rez, mokykla1, mokPav1,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"Pradiniai pirmos mokyklos duomenys:"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Spausdinti(rez, mokykla2, mokPav2,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"Pradiniai antros mokyklos duomenys:"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naujasKonteineris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.ReadAllText(rez);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richTextBox1.Text = x;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Atliekami reikiami skaičiavimai, jų rezultatai įvedami į duomenų failą.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skaiciuoti_Click(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amzVid1 = AmziausVidurkis(mokykla1);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"Amžiaus vidurkis pirmoje ({0}) mokykloje yra: {1, 5:f} m."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 mokPav1, amzVid1));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amzVid2 = AmziausVidurkis(mokykla2);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"Amžiaus vidurkis antroje ({0}) mokykloje yra: {1, 5:f} m.\r\n"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 mokPav2, amzVid2));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ugiovid1 = ŪgioVidurkis(mokykla1);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"Ūgio vidurkis pirmoje ({0}) mokykloje yra: {1, 5:f} m."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 mokPav1, ugiovid1));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ugiovid2 = ŪgioVidurkis(mokykla2);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"Ūgio vidurkis antroje ({0}) mokykloje yra: {1, 5:f} m.\r\n"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 mokPav2, ugiovid2));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vidur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Math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.Round(((ugiovid1 + ugiovid2) / 2), 2);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UgisDidesnisUzVidurki(mokykla1, naujasKonteineris, vidur);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UgisDidesnisUzVidurki(mokykla2, naujasKonteineris, vidur);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 xml:space="preserve">$"Konteineris krepšininkų, kurių ūgis didesnis už vidurkį: 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{vidur}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naujasKonteineris.Sort();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"Surikiuotas konteineris:"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text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.ReadAllText(rez);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richTextBox1.Text = text;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amz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.Parse(textBox1.Text);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naujasKonteineris.Filter(amz);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"Pašalinti moksleiviai, kurių amžius didesnis už nurodytą:"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print.Enabled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Spaudina tekstą iš duomenų failo į programos langą.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print_Click(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.ReadAllText(rez);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richTextBox1.Text = x;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Užėjus ant teksto lauko, jį išvalo.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textBox1_MouseClick(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MouseEventArgs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Baigia programos veikimą.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baigti_Click(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e)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Close();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Formuoja naują konteinerį iš krepšininkų, kurių ūgis didesnis už vidurkį.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kont1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>Pirmas konteineris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kont2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>Antras kont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naujas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>Trečias kont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UgisDidesnisUzVidurki(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kont,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naujas,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ugis)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(kont.Start(); !kont.isEmpty(); kont.Next())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(kont.ImtiKrepsininka().Ūgis &gt; ugis)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naujas.AddFirst(kont.ImtiKrepsininka());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Randa krepšininkų amžiaus vidurkį.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>Konteineris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>Amžiaus vidurkis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&lt;/returns&gt;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AmziausVidurkis(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kont)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suma = 0;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kiekis = 0;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(kont.Start(); !kont.isEmpty(); kont.Next())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suma += kont.ImtiKrepsininka().Amžius;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kiekis++;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(kiekis != 0)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suma / kiekis;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0.0;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Randa krepšininkų ūgio vidurkį.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>Konteineris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>Ūgio vidurkis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&lt;/returns&gt;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ŪgioVidurkis(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kont)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suma = 0;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kiekis = 0;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(kont.Start(); !kont.isEmpty(); kont.Next())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suma += kont.ImtiKrepsininka().Ūgis;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kiekis++;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(kiekis != 0)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suma / kiekis;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0.0;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Nuskaito duomenų failus.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fr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pav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&lt;returns&gt;&lt;/returns&gt;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Skaityti(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fr,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pav)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konteineris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(fr,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Encoding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.GetEncoding(1257)))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line;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line = reader.ReadLine();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pav = line;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((line = reader.ReadLine()) !=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[] parts = line.Split(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';'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pavVrd = parts[0];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amz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.Parse(parts[1]);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ug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.Parse(parts[2]);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krep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(pavVrd, amz, ug);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konteineris.AddLast(krep);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konteineris;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Spausdina duomenis į failą lentele.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fw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pav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antraste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Spausdinti(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fw,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kont,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pav,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antraste)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virsus =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"--------------------------------------\r\n"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 Pavardė ir vardas     Amžius    Ūgis \r\n"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+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"--------------------------------------"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fr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.Open(fw,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.Append)))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kont.Start();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(!kont.isEmpty())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fr.WriteLine(antraste);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fr.WriteLine(pav);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fr.WriteLine(virsus);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(kont.Start(); !kont.isEmpty(); kont.Next())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krep = kont.ImtiKrepsininka();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    fr.WriteLine(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"{0}"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, krep);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"--------------------------------------\r\n"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else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val="en-US" w:eastAsia="lt-LT"/>
        </w:rPr>
        <w:t>"Krepšininkų konteineris tuščias!\r\n"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Spausdina tekstą į failą.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&lt;/summary&gt;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rez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 w:eastAsia="lt-LT"/>
        </w:rPr>
        <w:t>"&gt;&lt;/param&gt;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SpausdintiTeksta(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rez,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x)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fw = </w:t>
      </w:r>
      <w:r>
        <w:rPr>
          <w:rFonts w:ascii="Consolas" w:hAnsi="Consolas" w:cs="Consolas"/>
          <w:color w:val="0000FF"/>
          <w:sz w:val="19"/>
          <w:szCs w:val="19"/>
          <w:lang w:val="en-US"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.Open(rez, </w:t>
      </w:r>
      <w:r>
        <w:rPr>
          <w:rFonts w:ascii="Consolas" w:hAnsi="Consolas" w:cs="Consolas"/>
          <w:color w:val="2B91AF"/>
          <w:sz w:val="19"/>
          <w:szCs w:val="19"/>
          <w:lang w:val="en-US"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.Append)))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{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    fw.WriteLine(x);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    }</w:t>
      </w:r>
    </w:p>
    <w:p w:rsidR="0059131F" w:rsidRDefault="0059131F" w:rsidP="0059131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 xml:space="preserve">    }</w:t>
      </w:r>
    </w:p>
    <w:p w:rsidR="0059131F" w:rsidRPr="0059131F" w:rsidRDefault="0059131F" w:rsidP="0059131F">
      <w:pPr>
        <w:pStyle w:val="Programostekstas"/>
        <w:rPr>
          <w:rFonts w:ascii="Consolas" w:hAnsi="Consolas" w:cs="Consolas"/>
          <w:color w:val="000000"/>
          <w:sz w:val="19"/>
          <w:szCs w:val="19"/>
          <w:lang w:val="en-US" w:eastAsia="lt-LT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lt-LT"/>
        </w:rPr>
        <w:t>}</w:t>
      </w:r>
    </w:p>
    <w:p w:rsidR="0059131F" w:rsidRPr="0059131F" w:rsidRDefault="0059131F" w:rsidP="0059131F">
      <w:pPr>
        <w:pStyle w:val="Programostekstas"/>
      </w:pPr>
    </w:p>
    <w:p w:rsidR="00990D35" w:rsidRDefault="00990D35" w:rsidP="00990D35">
      <w:pPr>
        <w:pStyle w:val="Heading2"/>
      </w:pPr>
      <w:bookmarkStart w:id="28" w:name="_Toc478646337"/>
      <w:r w:rsidRPr="00844988">
        <w:t>Pradiniai duomenys ir rezultatai</w:t>
      </w:r>
      <w:bookmarkEnd w:id="28"/>
    </w:p>
    <w:p w:rsidR="006F1AF4" w:rsidRDefault="006F1AF4" w:rsidP="006F1AF4"/>
    <w:p w:rsidR="006F1AF4" w:rsidRDefault="006F1AF4" w:rsidP="006F1AF4"/>
    <w:p w:rsidR="00E3731C" w:rsidRPr="00E3731C" w:rsidRDefault="00E3731C" w:rsidP="00990D35">
      <w:pPr>
        <w:pStyle w:val="Programostekstas"/>
        <w:rPr>
          <w:rFonts w:ascii="Times New Roman" w:hAnsi="Times New Roman"/>
        </w:rPr>
      </w:pPr>
      <w:r>
        <w:rPr>
          <w:rFonts w:ascii="Times New Roman" w:hAnsi="Times New Roman"/>
        </w:rPr>
        <w:t>Pradiniai duomenys nr. 1:</w:t>
      </w:r>
    </w:p>
    <w:p w:rsidR="00990D35" w:rsidRDefault="0059131F" w:rsidP="00990D35">
      <w:pPr>
        <w:pStyle w:val="Programostekstas"/>
      </w:pPr>
      <w:r>
        <w:rPr>
          <w:noProof/>
          <w:lang w:val="en-US"/>
        </w:rPr>
        <w:drawing>
          <wp:inline distT="0" distB="0" distL="0" distR="0" wp14:anchorId="3A33FE69" wp14:editId="77B3E2E0">
            <wp:extent cx="2762250" cy="21717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87852A" wp14:editId="61C30C4E">
            <wp:extent cx="3185136" cy="2156603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89766" cy="215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64" w:rsidRDefault="00E05064" w:rsidP="00990D35">
      <w:pPr>
        <w:pStyle w:val="Programostekstas"/>
      </w:pPr>
    </w:p>
    <w:p w:rsidR="00E05064" w:rsidRDefault="00E05064" w:rsidP="00990D35">
      <w:pPr>
        <w:pStyle w:val="Programostekstas"/>
        <w:rPr>
          <w:rFonts w:ascii="Times New Roman" w:hAnsi="Times New Roman"/>
        </w:rPr>
      </w:pPr>
      <w:r>
        <w:rPr>
          <w:rFonts w:ascii="Times New Roman" w:hAnsi="Times New Roman"/>
        </w:rPr>
        <w:t>Rezultatai nr. 1:</w:t>
      </w:r>
    </w:p>
    <w:p w:rsidR="00E05064" w:rsidRDefault="00E05064" w:rsidP="00990D35">
      <w:pPr>
        <w:pStyle w:val="Programostekstas"/>
        <w:rPr>
          <w:rFonts w:ascii="Times New Roman" w:hAnsi="Times New Roman"/>
        </w:rPr>
      </w:pPr>
      <w:r>
        <w:rPr>
          <w:noProof/>
          <w:lang w:val="en-US"/>
        </w:rPr>
        <w:drawing>
          <wp:inline distT="0" distB="0" distL="0" distR="0" wp14:anchorId="3B1AF349" wp14:editId="4B52CF9D">
            <wp:extent cx="5943600" cy="4013835"/>
            <wp:effectExtent l="0" t="0" r="0" b="571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64" w:rsidRDefault="00E05064" w:rsidP="00990D35">
      <w:pPr>
        <w:pStyle w:val="Programostekstas"/>
        <w:rPr>
          <w:rFonts w:ascii="Times New Roman" w:hAnsi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6957890E" wp14:editId="08FA1C3E">
            <wp:extent cx="5943600" cy="4013835"/>
            <wp:effectExtent l="0" t="0" r="0" b="571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64" w:rsidRDefault="00E05064" w:rsidP="00990D35">
      <w:pPr>
        <w:pStyle w:val="Programostekstas"/>
        <w:rPr>
          <w:rFonts w:ascii="Times New Roman" w:hAnsi="Times New Roman"/>
        </w:rPr>
      </w:pPr>
      <w:r>
        <w:rPr>
          <w:noProof/>
          <w:lang w:val="en-US"/>
        </w:rPr>
        <w:drawing>
          <wp:inline distT="0" distB="0" distL="0" distR="0" wp14:anchorId="52668D90" wp14:editId="763F5D9F">
            <wp:extent cx="5943600" cy="4013835"/>
            <wp:effectExtent l="0" t="0" r="0" b="571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64" w:rsidRDefault="00E05064">
      <w:pPr>
        <w:ind w:firstLine="0"/>
        <w:jc w:val="left"/>
        <w:rPr>
          <w:sz w:val="20"/>
        </w:rPr>
      </w:pPr>
      <w:r>
        <w:br w:type="page"/>
      </w:r>
    </w:p>
    <w:p w:rsidR="00990D35" w:rsidRDefault="00E05064" w:rsidP="00990D35">
      <w:pPr>
        <w:pStyle w:val="Programostekstas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Pradiniai duomenys nr. 2:</w:t>
      </w:r>
    </w:p>
    <w:p w:rsidR="003A0590" w:rsidRDefault="00E05064" w:rsidP="00990D35">
      <w:pPr>
        <w:pStyle w:val="Programostekstas"/>
        <w:rPr>
          <w:rFonts w:ascii="Times New Roman" w:hAnsi="Times New Roman"/>
        </w:rPr>
      </w:pPr>
      <w:r>
        <w:rPr>
          <w:noProof/>
          <w:lang w:val="en-US"/>
        </w:rPr>
        <w:drawing>
          <wp:inline distT="0" distB="0" distL="0" distR="0" wp14:anchorId="610E47A7" wp14:editId="514A2ECD">
            <wp:extent cx="2752725" cy="170497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EA5283" wp14:editId="5D639BAC">
            <wp:extent cx="2752725" cy="170497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64" w:rsidRDefault="00E05064" w:rsidP="00990D35">
      <w:pPr>
        <w:pStyle w:val="Programostekstas"/>
        <w:rPr>
          <w:rFonts w:ascii="Times New Roman" w:hAnsi="Times New Roman"/>
        </w:rPr>
      </w:pPr>
    </w:p>
    <w:p w:rsidR="00E05064" w:rsidRDefault="00E05064" w:rsidP="00990D35">
      <w:pPr>
        <w:pStyle w:val="Programostekstas"/>
        <w:rPr>
          <w:rFonts w:ascii="Times New Roman" w:hAnsi="Times New Roman"/>
        </w:rPr>
      </w:pPr>
      <w:r>
        <w:rPr>
          <w:rFonts w:ascii="Times New Roman" w:hAnsi="Times New Roman"/>
        </w:rPr>
        <w:t>Rezultatai nr. 2:</w:t>
      </w:r>
    </w:p>
    <w:p w:rsidR="003A0590" w:rsidRDefault="003A0590" w:rsidP="00990D35">
      <w:pPr>
        <w:pStyle w:val="Programostekstas"/>
        <w:rPr>
          <w:rFonts w:ascii="Times New Roman" w:hAnsi="Times New Roman"/>
        </w:rPr>
      </w:pPr>
      <w:r>
        <w:rPr>
          <w:noProof/>
          <w:lang w:val="en-US"/>
        </w:rPr>
        <w:drawing>
          <wp:inline distT="0" distB="0" distL="0" distR="0" wp14:anchorId="3E25F49D" wp14:editId="37B31849">
            <wp:extent cx="4318307" cy="3683479"/>
            <wp:effectExtent l="0" t="0" r="635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19416" cy="36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90" w:rsidRPr="00E05064" w:rsidRDefault="003A0590" w:rsidP="00990D35">
      <w:pPr>
        <w:pStyle w:val="Programostekstas"/>
        <w:rPr>
          <w:rFonts w:ascii="Times New Roman" w:hAnsi="Times New Roman"/>
        </w:rPr>
      </w:pPr>
      <w:r>
        <w:rPr>
          <w:noProof/>
          <w:lang w:val="en-US"/>
        </w:rPr>
        <w:drawing>
          <wp:inline distT="0" distB="0" distL="0" distR="0" wp14:anchorId="6ABCAD4B" wp14:editId="361F6ABF">
            <wp:extent cx="4313208" cy="367913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15029" cy="368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GoBack"/>
      <w:bookmarkEnd w:id="29"/>
    </w:p>
    <w:p w:rsidR="00AB7416" w:rsidRPr="0015714D" w:rsidRDefault="00AB7416" w:rsidP="000D7125">
      <w:pPr>
        <w:pStyle w:val="Heading1"/>
      </w:pPr>
      <w:r>
        <w:br w:type="page"/>
      </w:r>
      <w:bookmarkStart w:id="30" w:name="_Toc478646338"/>
      <w:r w:rsidR="0087338F">
        <w:lastRenderedPageBreak/>
        <w:t>Bendrinės klasės</w:t>
      </w:r>
      <w:r w:rsidR="000D7125" w:rsidRPr="000D7125">
        <w:t xml:space="preserve"> </w:t>
      </w:r>
      <w:r w:rsidRPr="0015714D">
        <w:t>(L</w:t>
      </w:r>
      <w:r w:rsidR="00C25271">
        <w:t>5</w:t>
      </w:r>
      <w:r w:rsidRPr="0015714D">
        <w:t>)</w:t>
      </w:r>
      <w:bookmarkEnd w:id="30"/>
    </w:p>
    <w:p w:rsidR="00990D35" w:rsidRPr="00844988" w:rsidRDefault="00990D35" w:rsidP="00990D35">
      <w:pPr>
        <w:pStyle w:val="Heading2"/>
      </w:pPr>
      <w:bookmarkStart w:id="31" w:name="_Toc478646339"/>
      <w:r w:rsidRPr="00844988">
        <w:t>Darb</w:t>
      </w:r>
      <w:r w:rsidRPr="00C87140">
        <w:t>o</w:t>
      </w:r>
      <w:r w:rsidRPr="00844988">
        <w:t xml:space="preserve"> užduotis</w:t>
      </w:r>
      <w:bookmarkEnd w:id="31"/>
    </w:p>
    <w:p w:rsidR="00990D35" w:rsidRDefault="00990D35" w:rsidP="00990D35"/>
    <w:p w:rsidR="00990D35" w:rsidRDefault="00990D35" w:rsidP="00990D35"/>
    <w:p w:rsidR="00990D35" w:rsidRDefault="00990D35" w:rsidP="00990D35"/>
    <w:p w:rsidR="00990D35" w:rsidRDefault="00990D35" w:rsidP="00990D35">
      <w:pPr>
        <w:pStyle w:val="Heading2"/>
      </w:pPr>
      <w:bookmarkStart w:id="32" w:name="_Toc478646340"/>
      <w:r>
        <w:t>Grafinės vartotojo sąsajos schema</w:t>
      </w:r>
      <w:r w:rsidR="0087338F">
        <w:t xml:space="preserve"> ir paveikslas</w:t>
      </w:r>
      <w:bookmarkEnd w:id="32"/>
    </w:p>
    <w:p w:rsidR="00990D35" w:rsidRDefault="00990D35" w:rsidP="00990D35"/>
    <w:p w:rsidR="00990D35" w:rsidRDefault="00990D35" w:rsidP="00990D35"/>
    <w:p w:rsidR="00990D35" w:rsidRDefault="00990D35" w:rsidP="00990D35"/>
    <w:p w:rsidR="00990D35" w:rsidRDefault="00990D35" w:rsidP="00990D35">
      <w:pPr>
        <w:pStyle w:val="Heading2"/>
      </w:pPr>
      <w:bookmarkStart w:id="33" w:name="_Toc478646341"/>
      <w:r>
        <w:t>Sąsajoje panaudotų komponentų keičiamos savybės</w:t>
      </w:r>
      <w:bookmarkEnd w:id="33"/>
    </w:p>
    <w:p w:rsidR="00990D35" w:rsidRDefault="00990D35" w:rsidP="00990D35"/>
    <w:p w:rsidR="00990D35" w:rsidRDefault="00990D35" w:rsidP="00990D35"/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2347"/>
        <w:gridCol w:w="2689"/>
        <w:gridCol w:w="4036"/>
      </w:tblGrid>
      <w:tr w:rsidR="00990D35" w:rsidRPr="00F56923" w:rsidTr="0002339E">
        <w:trPr>
          <w:jc w:val="center"/>
        </w:trPr>
        <w:tc>
          <w:tcPr>
            <w:tcW w:w="2347" w:type="dxa"/>
          </w:tcPr>
          <w:p w:rsidR="00990D35" w:rsidRPr="00336D40" w:rsidRDefault="00990D35" w:rsidP="00052178">
            <w:pPr>
              <w:pStyle w:val="Lentelsantrat"/>
            </w:pPr>
            <w:r>
              <w:t>Komponentas</w:t>
            </w:r>
          </w:p>
        </w:tc>
        <w:tc>
          <w:tcPr>
            <w:tcW w:w="2689" w:type="dxa"/>
          </w:tcPr>
          <w:p w:rsidR="00990D35" w:rsidRPr="00336D40" w:rsidRDefault="00990D35" w:rsidP="00052178">
            <w:pPr>
              <w:pStyle w:val="Lentelsantrat"/>
            </w:pPr>
            <w:r>
              <w:t>Savybė</w:t>
            </w:r>
          </w:p>
        </w:tc>
        <w:tc>
          <w:tcPr>
            <w:tcW w:w="4036" w:type="dxa"/>
          </w:tcPr>
          <w:p w:rsidR="00990D35" w:rsidRPr="00336D40" w:rsidRDefault="00990D35" w:rsidP="00052178">
            <w:pPr>
              <w:pStyle w:val="Lentelsantrat"/>
            </w:pPr>
            <w:r>
              <w:t>Reikšmė</w:t>
            </w:r>
          </w:p>
        </w:tc>
      </w:tr>
      <w:tr w:rsidR="00990D35" w:rsidRPr="00F56923" w:rsidTr="0002339E">
        <w:trPr>
          <w:jc w:val="center"/>
        </w:trPr>
        <w:tc>
          <w:tcPr>
            <w:tcW w:w="2347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2689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4036" w:type="dxa"/>
          </w:tcPr>
          <w:p w:rsidR="00990D35" w:rsidRPr="00336D40" w:rsidRDefault="00990D35" w:rsidP="00052178">
            <w:pPr>
              <w:pStyle w:val="Lentelscels"/>
            </w:pPr>
          </w:p>
        </w:tc>
      </w:tr>
      <w:tr w:rsidR="00990D35" w:rsidRPr="00F56923" w:rsidTr="0002339E">
        <w:trPr>
          <w:jc w:val="center"/>
        </w:trPr>
        <w:tc>
          <w:tcPr>
            <w:tcW w:w="2347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2689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4036" w:type="dxa"/>
          </w:tcPr>
          <w:p w:rsidR="00990D35" w:rsidRPr="00336D40" w:rsidRDefault="00990D35" w:rsidP="00052178">
            <w:pPr>
              <w:pStyle w:val="Lentelscels"/>
            </w:pPr>
          </w:p>
        </w:tc>
      </w:tr>
      <w:tr w:rsidR="00990D35" w:rsidRPr="00F56923" w:rsidTr="0002339E">
        <w:trPr>
          <w:jc w:val="center"/>
        </w:trPr>
        <w:tc>
          <w:tcPr>
            <w:tcW w:w="2347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2689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4036" w:type="dxa"/>
          </w:tcPr>
          <w:p w:rsidR="00990D35" w:rsidRPr="00336D40" w:rsidRDefault="00990D35" w:rsidP="00052178">
            <w:pPr>
              <w:pStyle w:val="Lentelscels"/>
            </w:pPr>
          </w:p>
        </w:tc>
      </w:tr>
    </w:tbl>
    <w:p w:rsidR="00990D35" w:rsidRDefault="00990D35" w:rsidP="00990D35"/>
    <w:p w:rsidR="00AE71E2" w:rsidRPr="00AE71E2" w:rsidRDefault="00AE71E2" w:rsidP="00AE71E2"/>
    <w:p w:rsidR="00990D35" w:rsidRDefault="00990D35" w:rsidP="00990D35">
      <w:pPr>
        <w:pStyle w:val="Heading2"/>
      </w:pPr>
      <w:bookmarkStart w:id="34" w:name="_Toc478646342"/>
      <w:r>
        <w:t>Programos vartotojo vadovas</w:t>
      </w:r>
      <w:bookmarkEnd w:id="34"/>
    </w:p>
    <w:p w:rsidR="00990D35" w:rsidRDefault="00990D35" w:rsidP="00990D35"/>
    <w:p w:rsidR="00990D35" w:rsidRDefault="00990D35" w:rsidP="00990D35"/>
    <w:p w:rsidR="00990D35" w:rsidRPr="00844988" w:rsidRDefault="00990D35" w:rsidP="00990D35"/>
    <w:p w:rsidR="00990D35" w:rsidRPr="00844988" w:rsidRDefault="00990D35" w:rsidP="00990D35">
      <w:pPr>
        <w:pStyle w:val="Heading2"/>
      </w:pPr>
      <w:bookmarkStart w:id="35" w:name="_Toc478646343"/>
      <w:r w:rsidRPr="00844988">
        <w:t>Programos tekstas</w:t>
      </w:r>
      <w:bookmarkEnd w:id="35"/>
    </w:p>
    <w:p w:rsidR="00990D35" w:rsidRDefault="00990D35" w:rsidP="00990D35">
      <w:pPr>
        <w:pStyle w:val="Programostekstas"/>
      </w:pPr>
    </w:p>
    <w:p w:rsidR="00990D35" w:rsidRDefault="00990D35" w:rsidP="00990D35">
      <w:pPr>
        <w:pStyle w:val="Programostekstas"/>
      </w:pPr>
    </w:p>
    <w:p w:rsidR="00990D35" w:rsidRPr="00844988" w:rsidRDefault="00990D35" w:rsidP="00990D35">
      <w:pPr>
        <w:pStyle w:val="Programostekstas"/>
      </w:pPr>
    </w:p>
    <w:p w:rsidR="00990D35" w:rsidRDefault="00990D35" w:rsidP="00990D35">
      <w:pPr>
        <w:pStyle w:val="Heading2"/>
      </w:pPr>
      <w:bookmarkStart w:id="36" w:name="_Toc478646344"/>
      <w:r w:rsidRPr="00844988">
        <w:t>Pradiniai duomenys ir rezultatai</w:t>
      </w:r>
      <w:bookmarkEnd w:id="36"/>
    </w:p>
    <w:p w:rsidR="006F1AF4" w:rsidRDefault="006F1AF4" w:rsidP="006F1AF4"/>
    <w:p w:rsidR="006F1AF4" w:rsidRDefault="006F1AF4" w:rsidP="006F1AF4"/>
    <w:p w:rsidR="00990D35" w:rsidRDefault="00990D35" w:rsidP="00990D35">
      <w:pPr>
        <w:pStyle w:val="Programostekstas"/>
      </w:pPr>
    </w:p>
    <w:p w:rsidR="00990D35" w:rsidRDefault="00990D35" w:rsidP="00990D35">
      <w:pPr>
        <w:pStyle w:val="Programostekstas"/>
      </w:pPr>
    </w:p>
    <w:p w:rsidR="00990D35" w:rsidRDefault="00990D35" w:rsidP="00990D35">
      <w:pPr>
        <w:pStyle w:val="Programostekstas"/>
      </w:pPr>
    </w:p>
    <w:sectPr w:rsidR="00990D35" w:rsidSect="00291C8F">
      <w:pgSz w:w="11906" w:h="16838"/>
      <w:pgMar w:top="851" w:right="567" w:bottom="851" w:left="1418" w:header="567" w:footer="567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1945" w:rsidRDefault="00AD1945">
      <w:r>
        <w:separator/>
      </w:r>
    </w:p>
  </w:endnote>
  <w:endnote w:type="continuationSeparator" w:id="0">
    <w:p w:rsidR="00AD1945" w:rsidRDefault="00AD1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457" w:rsidRDefault="00527457" w:rsidP="00EB5168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Pr="00EB5168">
      <w:rPr>
        <w:rStyle w:val="PageNumber"/>
      </w:rPr>
      <w:t>1</w:t>
    </w:r>
    <w:r>
      <w:rPr>
        <w:rStyle w:val="PageNumber"/>
      </w:rPr>
      <w:fldChar w:fldCharType="end"/>
    </w:r>
  </w:p>
  <w:p w:rsidR="00527457" w:rsidRDefault="00527457" w:rsidP="00EB516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457" w:rsidRDefault="00527457" w:rsidP="00EB5168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80367">
      <w:rPr>
        <w:rStyle w:val="PageNumber"/>
        <w:noProof/>
      </w:rPr>
      <w:t>76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457" w:rsidRDefault="00527457" w:rsidP="00EB5168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80367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1945" w:rsidRDefault="00AD1945">
      <w:r>
        <w:separator/>
      </w:r>
    </w:p>
  </w:footnote>
  <w:footnote w:type="continuationSeparator" w:id="0">
    <w:p w:rsidR="00AD1945" w:rsidRDefault="00AD19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457" w:rsidRPr="00EB5168" w:rsidRDefault="00527457" w:rsidP="00EB5168">
    <w:pPr>
      <w:pStyle w:val="Header"/>
    </w:pPr>
    <w:r w:rsidRPr="00EB5168"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CA3E9F"/>
    <w:multiLevelType w:val="hybridMultilevel"/>
    <w:tmpl w:val="44E68296"/>
    <w:lvl w:ilvl="0" w:tplc="DE68F4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BF61D3"/>
    <w:multiLevelType w:val="hybridMultilevel"/>
    <w:tmpl w:val="43405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E6549E"/>
    <w:multiLevelType w:val="hybridMultilevel"/>
    <w:tmpl w:val="2324A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900857"/>
    <w:multiLevelType w:val="hybridMultilevel"/>
    <w:tmpl w:val="5EF40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71917BF"/>
    <w:multiLevelType w:val="hybridMultilevel"/>
    <w:tmpl w:val="EFB4713C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C00496"/>
    <w:multiLevelType w:val="multilevel"/>
    <w:tmpl w:val="079E8F8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79F03629"/>
    <w:multiLevelType w:val="multilevel"/>
    <w:tmpl w:val="28CA2C98"/>
    <w:lvl w:ilvl="0">
      <w:start w:val="1"/>
      <w:numFmt w:val="decimal"/>
      <w:pStyle w:val="Heading1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38"/>
        </w:tabs>
        <w:ind w:left="7938" w:hanging="56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260"/>
        </w:tabs>
        <w:ind w:left="3260" w:hanging="708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6"/>
  </w:num>
  <w:num w:numId="8">
    <w:abstractNumId w:val="6"/>
  </w:num>
  <w:num w:numId="9">
    <w:abstractNumId w:val="3"/>
  </w:num>
  <w:num w:numId="10">
    <w:abstractNumId w:val="1"/>
  </w:num>
  <w:num w:numId="11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hyphenationZone w:val="396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945"/>
    <w:rsid w:val="00000825"/>
    <w:rsid w:val="00000912"/>
    <w:rsid w:val="00011FC9"/>
    <w:rsid w:val="0002339E"/>
    <w:rsid w:val="00032E13"/>
    <w:rsid w:val="00040A99"/>
    <w:rsid w:val="000411F3"/>
    <w:rsid w:val="00050795"/>
    <w:rsid w:val="00052178"/>
    <w:rsid w:val="00052DA4"/>
    <w:rsid w:val="000541E0"/>
    <w:rsid w:val="00060EA0"/>
    <w:rsid w:val="00060F88"/>
    <w:rsid w:val="000A4E4F"/>
    <w:rsid w:val="000B12C8"/>
    <w:rsid w:val="000C6F49"/>
    <w:rsid w:val="000D1216"/>
    <w:rsid w:val="000D7125"/>
    <w:rsid w:val="000F346E"/>
    <w:rsid w:val="000F7F7F"/>
    <w:rsid w:val="00100F55"/>
    <w:rsid w:val="00101C49"/>
    <w:rsid w:val="00113C22"/>
    <w:rsid w:val="00130605"/>
    <w:rsid w:val="001326D0"/>
    <w:rsid w:val="0013329A"/>
    <w:rsid w:val="00146107"/>
    <w:rsid w:val="00153F63"/>
    <w:rsid w:val="00154081"/>
    <w:rsid w:val="0015714D"/>
    <w:rsid w:val="001605D0"/>
    <w:rsid w:val="0016215D"/>
    <w:rsid w:val="00170140"/>
    <w:rsid w:val="0019327B"/>
    <w:rsid w:val="001B421A"/>
    <w:rsid w:val="001D22F1"/>
    <w:rsid w:val="001E733B"/>
    <w:rsid w:val="001F0046"/>
    <w:rsid w:val="001F3B6F"/>
    <w:rsid w:val="00206554"/>
    <w:rsid w:val="00210088"/>
    <w:rsid w:val="0024688C"/>
    <w:rsid w:val="00260F87"/>
    <w:rsid w:val="0026528E"/>
    <w:rsid w:val="00266BC4"/>
    <w:rsid w:val="00291C8F"/>
    <w:rsid w:val="002949A3"/>
    <w:rsid w:val="002B7EB1"/>
    <w:rsid w:val="002C56BD"/>
    <w:rsid w:val="002E3EF8"/>
    <w:rsid w:val="002E4FD7"/>
    <w:rsid w:val="002E52EF"/>
    <w:rsid w:val="002E5E4B"/>
    <w:rsid w:val="002F0415"/>
    <w:rsid w:val="002F39BC"/>
    <w:rsid w:val="00303C6C"/>
    <w:rsid w:val="003103EB"/>
    <w:rsid w:val="0031629B"/>
    <w:rsid w:val="003358A7"/>
    <w:rsid w:val="003418D3"/>
    <w:rsid w:val="003529DE"/>
    <w:rsid w:val="0036692B"/>
    <w:rsid w:val="00371CB7"/>
    <w:rsid w:val="00375D63"/>
    <w:rsid w:val="00377145"/>
    <w:rsid w:val="003A0590"/>
    <w:rsid w:val="003C1470"/>
    <w:rsid w:val="003C5335"/>
    <w:rsid w:val="003F1D21"/>
    <w:rsid w:val="003F32C7"/>
    <w:rsid w:val="004044F5"/>
    <w:rsid w:val="004048F3"/>
    <w:rsid w:val="00404E84"/>
    <w:rsid w:val="0041002B"/>
    <w:rsid w:val="00413EA3"/>
    <w:rsid w:val="00415D80"/>
    <w:rsid w:val="00417554"/>
    <w:rsid w:val="00420507"/>
    <w:rsid w:val="00421252"/>
    <w:rsid w:val="00421B9D"/>
    <w:rsid w:val="00434CB3"/>
    <w:rsid w:val="00437F55"/>
    <w:rsid w:val="0046029C"/>
    <w:rsid w:val="004767B0"/>
    <w:rsid w:val="004771C9"/>
    <w:rsid w:val="00483B42"/>
    <w:rsid w:val="0048490A"/>
    <w:rsid w:val="004861B3"/>
    <w:rsid w:val="004965DE"/>
    <w:rsid w:val="004A1203"/>
    <w:rsid w:val="004A5611"/>
    <w:rsid w:val="004A6A01"/>
    <w:rsid w:val="004A7333"/>
    <w:rsid w:val="004B6C2E"/>
    <w:rsid w:val="004C1CB6"/>
    <w:rsid w:val="004C1D62"/>
    <w:rsid w:val="004C3D88"/>
    <w:rsid w:val="004D6534"/>
    <w:rsid w:val="004E181F"/>
    <w:rsid w:val="004F1466"/>
    <w:rsid w:val="004F31F0"/>
    <w:rsid w:val="005019C3"/>
    <w:rsid w:val="00501F32"/>
    <w:rsid w:val="005039FD"/>
    <w:rsid w:val="0052026C"/>
    <w:rsid w:val="00523E48"/>
    <w:rsid w:val="00527457"/>
    <w:rsid w:val="00531F74"/>
    <w:rsid w:val="00532B31"/>
    <w:rsid w:val="00542438"/>
    <w:rsid w:val="00545BD4"/>
    <w:rsid w:val="005461C6"/>
    <w:rsid w:val="00553E63"/>
    <w:rsid w:val="005779E0"/>
    <w:rsid w:val="005908F5"/>
    <w:rsid w:val="0059131F"/>
    <w:rsid w:val="005971EE"/>
    <w:rsid w:val="005B13B5"/>
    <w:rsid w:val="005B6AD8"/>
    <w:rsid w:val="005C1AE7"/>
    <w:rsid w:val="005C54E5"/>
    <w:rsid w:val="005C73ED"/>
    <w:rsid w:val="005D61C6"/>
    <w:rsid w:val="005E065D"/>
    <w:rsid w:val="005E674E"/>
    <w:rsid w:val="005E6A9A"/>
    <w:rsid w:val="005F283E"/>
    <w:rsid w:val="00606BDF"/>
    <w:rsid w:val="006075CE"/>
    <w:rsid w:val="00607D98"/>
    <w:rsid w:val="00612387"/>
    <w:rsid w:val="00632FA2"/>
    <w:rsid w:val="00644172"/>
    <w:rsid w:val="006524F7"/>
    <w:rsid w:val="00655C49"/>
    <w:rsid w:val="006614E1"/>
    <w:rsid w:val="006667FC"/>
    <w:rsid w:val="006835B3"/>
    <w:rsid w:val="0068638D"/>
    <w:rsid w:val="00690B62"/>
    <w:rsid w:val="006B5741"/>
    <w:rsid w:val="006B7255"/>
    <w:rsid w:val="006E530E"/>
    <w:rsid w:val="006F141F"/>
    <w:rsid w:val="006F1AF4"/>
    <w:rsid w:val="007016E8"/>
    <w:rsid w:val="00704B4F"/>
    <w:rsid w:val="00713481"/>
    <w:rsid w:val="007214CF"/>
    <w:rsid w:val="00725BAD"/>
    <w:rsid w:val="00731267"/>
    <w:rsid w:val="00732C6D"/>
    <w:rsid w:val="007550AD"/>
    <w:rsid w:val="007622C3"/>
    <w:rsid w:val="00764412"/>
    <w:rsid w:val="00765F70"/>
    <w:rsid w:val="0078034D"/>
    <w:rsid w:val="00780367"/>
    <w:rsid w:val="007902E6"/>
    <w:rsid w:val="007A779C"/>
    <w:rsid w:val="007C733E"/>
    <w:rsid w:val="007D2AB1"/>
    <w:rsid w:val="007D5E0E"/>
    <w:rsid w:val="007E6559"/>
    <w:rsid w:val="007F2481"/>
    <w:rsid w:val="007F39F5"/>
    <w:rsid w:val="00802212"/>
    <w:rsid w:val="0080471B"/>
    <w:rsid w:val="00807401"/>
    <w:rsid w:val="00837A49"/>
    <w:rsid w:val="008403AF"/>
    <w:rsid w:val="00840EAB"/>
    <w:rsid w:val="00844988"/>
    <w:rsid w:val="008458FC"/>
    <w:rsid w:val="008521E6"/>
    <w:rsid w:val="00854489"/>
    <w:rsid w:val="00854C26"/>
    <w:rsid w:val="00864166"/>
    <w:rsid w:val="0087338F"/>
    <w:rsid w:val="0089244C"/>
    <w:rsid w:val="008931BE"/>
    <w:rsid w:val="008947BC"/>
    <w:rsid w:val="008B11B2"/>
    <w:rsid w:val="008B469B"/>
    <w:rsid w:val="008B784E"/>
    <w:rsid w:val="008B7F26"/>
    <w:rsid w:val="008D794B"/>
    <w:rsid w:val="008E7457"/>
    <w:rsid w:val="00902737"/>
    <w:rsid w:val="0092019F"/>
    <w:rsid w:val="009226D3"/>
    <w:rsid w:val="009253E0"/>
    <w:rsid w:val="00932992"/>
    <w:rsid w:val="00935D7E"/>
    <w:rsid w:val="00940558"/>
    <w:rsid w:val="00940D94"/>
    <w:rsid w:val="009501ED"/>
    <w:rsid w:val="00951A27"/>
    <w:rsid w:val="00953893"/>
    <w:rsid w:val="009578E7"/>
    <w:rsid w:val="00965287"/>
    <w:rsid w:val="00972830"/>
    <w:rsid w:val="00973B4D"/>
    <w:rsid w:val="00981806"/>
    <w:rsid w:val="00981A5C"/>
    <w:rsid w:val="00983E6D"/>
    <w:rsid w:val="00990243"/>
    <w:rsid w:val="00990D35"/>
    <w:rsid w:val="009D40ED"/>
    <w:rsid w:val="009E2813"/>
    <w:rsid w:val="00A048A6"/>
    <w:rsid w:val="00A049DD"/>
    <w:rsid w:val="00A34153"/>
    <w:rsid w:val="00A44658"/>
    <w:rsid w:val="00A60A4F"/>
    <w:rsid w:val="00A66601"/>
    <w:rsid w:val="00A6795E"/>
    <w:rsid w:val="00A73356"/>
    <w:rsid w:val="00A9385E"/>
    <w:rsid w:val="00A9619C"/>
    <w:rsid w:val="00AB26BB"/>
    <w:rsid w:val="00AB3998"/>
    <w:rsid w:val="00AB5616"/>
    <w:rsid w:val="00AB7416"/>
    <w:rsid w:val="00AC218B"/>
    <w:rsid w:val="00AD1945"/>
    <w:rsid w:val="00AD78A0"/>
    <w:rsid w:val="00AE0E37"/>
    <w:rsid w:val="00AE71E2"/>
    <w:rsid w:val="00AE7C8B"/>
    <w:rsid w:val="00AF646B"/>
    <w:rsid w:val="00AF6F59"/>
    <w:rsid w:val="00B00928"/>
    <w:rsid w:val="00B00B69"/>
    <w:rsid w:val="00B104D7"/>
    <w:rsid w:val="00B11EE7"/>
    <w:rsid w:val="00B1326D"/>
    <w:rsid w:val="00B24A0A"/>
    <w:rsid w:val="00B4162B"/>
    <w:rsid w:val="00B44CF2"/>
    <w:rsid w:val="00B555EB"/>
    <w:rsid w:val="00B61B92"/>
    <w:rsid w:val="00B72BDC"/>
    <w:rsid w:val="00B73755"/>
    <w:rsid w:val="00B77E00"/>
    <w:rsid w:val="00B822EA"/>
    <w:rsid w:val="00BA4DB8"/>
    <w:rsid w:val="00BA6C27"/>
    <w:rsid w:val="00BA7144"/>
    <w:rsid w:val="00BB2FF0"/>
    <w:rsid w:val="00BC0602"/>
    <w:rsid w:val="00BC1C60"/>
    <w:rsid w:val="00BC2F33"/>
    <w:rsid w:val="00BE07D1"/>
    <w:rsid w:val="00BE7267"/>
    <w:rsid w:val="00BF02C2"/>
    <w:rsid w:val="00BF3CA5"/>
    <w:rsid w:val="00BF4358"/>
    <w:rsid w:val="00C0027D"/>
    <w:rsid w:val="00C00CAC"/>
    <w:rsid w:val="00C014A1"/>
    <w:rsid w:val="00C12BDA"/>
    <w:rsid w:val="00C25271"/>
    <w:rsid w:val="00C27F49"/>
    <w:rsid w:val="00C41944"/>
    <w:rsid w:val="00C634C1"/>
    <w:rsid w:val="00C665B3"/>
    <w:rsid w:val="00C66E8D"/>
    <w:rsid w:val="00C676F1"/>
    <w:rsid w:val="00C80332"/>
    <w:rsid w:val="00C87140"/>
    <w:rsid w:val="00CA2D81"/>
    <w:rsid w:val="00CA347D"/>
    <w:rsid w:val="00CA6853"/>
    <w:rsid w:val="00CB1024"/>
    <w:rsid w:val="00CB42F0"/>
    <w:rsid w:val="00CC5565"/>
    <w:rsid w:val="00CD58DB"/>
    <w:rsid w:val="00CE1292"/>
    <w:rsid w:val="00CE5843"/>
    <w:rsid w:val="00CE6551"/>
    <w:rsid w:val="00CF13D2"/>
    <w:rsid w:val="00D07AF5"/>
    <w:rsid w:val="00D10218"/>
    <w:rsid w:val="00D25120"/>
    <w:rsid w:val="00D25154"/>
    <w:rsid w:val="00D253F8"/>
    <w:rsid w:val="00D273F6"/>
    <w:rsid w:val="00D47865"/>
    <w:rsid w:val="00D560C9"/>
    <w:rsid w:val="00D60DDA"/>
    <w:rsid w:val="00D72A52"/>
    <w:rsid w:val="00D7382E"/>
    <w:rsid w:val="00D73D90"/>
    <w:rsid w:val="00D87108"/>
    <w:rsid w:val="00D94575"/>
    <w:rsid w:val="00DA7776"/>
    <w:rsid w:val="00DC6ECF"/>
    <w:rsid w:val="00DF5E01"/>
    <w:rsid w:val="00E023AA"/>
    <w:rsid w:val="00E03A86"/>
    <w:rsid w:val="00E05064"/>
    <w:rsid w:val="00E074AE"/>
    <w:rsid w:val="00E10813"/>
    <w:rsid w:val="00E27EA1"/>
    <w:rsid w:val="00E3731C"/>
    <w:rsid w:val="00E40534"/>
    <w:rsid w:val="00E46607"/>
    <w:rsid w:val="00E55394"/>
    <w:rsid w:val="00E713C8"/>
    <w:rsid w:val="00E768B1"/>
    <w:rsid w:val="00E80340"/>
    <w:rsid w:val="00E85F52"/>
    <w:rsid w:val="00E90DFE"/>
    <w:rsid w:val="00E94D8D"/>
    <w:rsid w:val="00EB089D"/>
    <w:rsid w:val="00EB3A00"/>
    <w:rsid w:val="00EB5168"/>
    <w:rsid w:val="00EC3ED7"/>
    <w:rsid w:val="00ED6A1A"/>
    <w:rsid w:val="00EE0A6D"/>
    <w:rsid w:val="00EF2343"/>
    <w:rsid w:val="00F075F3"/>
    <w:rsid w:val="00F10552"/>
    <w:rsid w:val="00F11FA4"/>
    <w:rsid w:val="00F16C66"/>
    <w:rsid w:val="00F310B7"/>
    <w:rsid w:val="00F322D2"/>
    <w:rsid w:val="00F32903"/>
    <w:rsid w:val="00F368DB"/>
    <w:rsid w:val="00F41B9B"/>
    <w:rsid w:val="00F45991"/>
    <w:rsid w:val="00F508E8"/>
    <w:rsid w:val="00F50E96"/>
    <w:rsid w:val="00F7662E"/>
    <w:rsid w:val="00F84BDF"/>
    <w:rsid w:val="00FA46D2"/>
    <w:rsid w:val="00FA74B6"/>
    <w:rsid w:val="00FC2E40"/>
    <w:rsid w:val="00FC657D"/>
    <w:rsid w:val="00FC7945"/>
    <w:rsid w:val="00FD1D8A"/>
    <w:rsid w:val="00FD419A"/>
    <w:rsid w:val="00FD6A2D"/>
    <w:rsid w:val="00FE06DA"/>
    <w:rsid w:val="00FE25EF"/>
    <w:rsid w:val="00FE4D48"/>
    <w:rsid w:val="00FF1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locked="1"/>
    <w:lsdException w:name="index heading" w:locked="1"/>
    <w:lsdException w:name="caption" w:locked="1" w:uiPriority="35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semiHidden="0" w:uiPriority="10" w:unhideWhenUsed="0" w:qFormat="1"/>
    <w:lsdException w:name="Closing" w:locked="1"/>
    <w:lsdException w:name="Signature" w:locked="1"/>
    <w:lsdException w:name="Default Paragraph Font" w:uiPriority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semiHidden="0" w:uiPriority="11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FollowedHyperlink" w:locked="1"/>
    <w:lsdException w:name="Strong" w:locked="1" w:semiHidden="0" w:uiPriority="22" w:unhideWhenUsed="0" w:qFormat="1"/>
    <w:lsdException w:name="Emphasis" w:locked="1" w:semiHidden="0" w:uiPriority="20" w:unhideWhenUsed="0" w:qFormat="1"/>
    <w:lsdException w:name="Document Map" w:locked="1"/>
    <w:lsdException w:name="E-mail Signature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locked="1" w:semiHidden="0" w:uiPriority="59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BDF"/>
    <w:pPr>
      <w:ind w:firstLine="720"/>
      <w:jc w:val="both"/>
    </w:pPr>
    <w:rPr>
      <w:sz w:val="22"/>
      <w:lang w:eastAsia="en-US"/>
    </w:rPr>
  </w:style>
  <w:style w:type="paragraph" w:styleId="Heading1">
    <w:name w:val="heading 1"/>
    <w:basedOn w:val="Normal"/>
    <w:next w:val="Normal"/>
    <w:qFormat/>
    <w:rsid w:val="00A6795E"/>
    <w:pPr>
      <w:keepNext/>
      <w:numPr>
        <w:numId w:val="1"/>
      </w:numPr>
      <w:spacing w:before="240" w:after="60"/>
      <w:outlineLvl w:val="0"/>
    </w:pPr>
    <w:rPr>
      <w:rFonts w:ascii="Arial" w:hAnsi="Arial"/>
      <w:b/>
      <w:snapToGrid w:val="0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A6795E"/>
    <w:pPr>
      <w:keepNext/>
      <w:numPr>
        <w:ilvl w:val="1"/>
        <w:numId w:val="1"/>
      </w:numPr>
      <w:tabs>
        <w:tab w:val="clear" w:pos="7938"/>
        <w:tab w:val="num" w:pos="2268"/>
      </w:tabs>
      <w:spacing w:before="240" w:after="60"/>
      <w:ind w:left="2268"/>
      <w:jc w:val="left"/>
      <w:outlineLvl w:val="1"/>
    </w:pPr>
    <w:rPr>
      <w:rFonts w:ascii="Arial" w:hAnsi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A6795E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bCs/>
      <w:i/>
      <w:sz w:val="24"/>
      <w:szCs w:val="26"/>
    </w:rPr>
  </w:style>
  <w:style w:type="paragraph" w:styleId="Heading4">
    <w:name w:val="heading 4"/>
    <w:basedOn w:val="Normal"/>
    <w:next w:val="Normal"/>
    <w:qFormat/>
    <w:rsid w:val="0052026C"/>
    <w:pPr>
      <w:keepNext/>
      <w:spacing w:after="120"/>
      <w:jc w:val="right"/>
      <w:outlineLvl w:val="3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B5168"/>
    <w:pPr>
      <w:tabs>
        <w:tab w:val="center" w:pos="4153"/>
        <w:tab w:val="right" w:pos="9781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rsid w:val="00EB5168"/>
    <w:pPr>
      <w:tabs>
        <w:tab w:val="center" w:pos="4153"/>
        <w:tab w:val="right" w:pos="8306"/>
      </w:tabs>
    </w:pPr>
  </w:style>
  <w:style w:type="character" w:styleId="Hyperlink">
    <w:name w:val="Hyperlink"/>
    <w:semiHidden/>
    <w:locked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990D35"/>
    <w:pPr>
      <w:tabs>
        <w:tab w:val="left" w:pos="567"/>
        <w:tab w:val="right" w:leader="dot" w:pos="9639"/>
      </w:tabs>
      <w:spacing w:before="120"/>
      <w:ind w:firstLine="0"/>
      <w:jc w:val="left"/>
    </w:pPr>
    <w:rPr>
      <w:b/>
      <w:sz w:val="28"/>
    </w:rPr>
  </w:style>
  <w:style w:type="paragraph" w:styleId="TOC2">
    <w:name w:val="toc 2"/>
    <w:basedOn w:val="Normal"/>
    <w:next w:val="Normal"/>
    <w:autoRedefine/>
    <w:uiPriority w:val="39"/>
    <w:rsid w:val="00990D35"/>
    <w:pPr>
      <w:tabs>
        <w:tab w:val="left" w:pos="1134"/>
        <w:tab w:val="right" w:leader="dot" w:pos="9639"/>
      </w:tabs>
      <w:spacing w:before="60"/>
      <w:ind w:left="567" w:firstLine="0"/>
      <w:jc w:val="left"/>
    </w:pPr>
    <w:rPr>
      <w:sz w:val="24"/>
    </w:rPr>
  </w:style>
  <w:style w:type="paragraph" w:styleId="TOC3">
    <w:name w:val="toc 3"/>
    <w:basedOn w:val="Normal"/>
    <w:next w:val="Normal"/>
    <w:autoRedefine/>
    <w:rsid w:val="000F7F7F"/>
    <w:pPr>
      <w:tabs>
        <w:tab w:val="left" w:pos="1800"/>
        <w:tab w:val="right" w:leader="dot" w:pos="9639"/>
      </w:tabs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locked/>
    <w:pPr>
      <w:ind w:left="800"/>
    </w:pPr>
  </w:style>
  <w:style w:type="paragraph" w:styleId="TOC6">
    <w:name w:val="toc 6"/>
    <w:basedOn w:val="Normal"/>
    <w:next w:val="Normal"/>
    <w:autoRedefine/>
    <w:semiHidden/>
    <w:locked/>
    <w:pPr>
      <w:ind w:left="1000"/>
    </w:pPr>
  </w:style>
  <w:style w:type="paragraph" w:styleId="TOC7">
    <w:name w:val="toc 7"/>
    <w:basedOn w:val="Normal"/>
    <w:next w:val="Normal"/>
    <w:autoRedefine/>
    <w:semiHidden/>
    <w:locked/>
    <w:pPr>
      <w:ind w:left="1200"/>
    </w:pPr>
  </w:style>
  <w:style w:type="paragraph" w:styleId="TOC8">
    <w:name w:val="toc 8"/>
    <w:basedOn w:val="Normal"/>
    <w:next w:val="Normal"/>
    <w:autoRedefine/>
    <w:semiHidden/>
    <w:locked/>
    <w:pPr>
      <w:ind w:left="1400"/>
    </w:pPr>
  </w:style>
  <w:style w:type="paragraph" w:styleId="TOC9">
    <w:name w:val="toc 9"/>
    <w:basedOn w:val="Normal"/>
    <w:next w:val="Normal"/>
    <w:autoRedefine/>
    <w:semiHidden/>
    <w:locked/>
    <w:pPr>
      <w:ind w:left="1600"/>
    </w:pPr>
  </w:style>
  <w:style w:type="character" w:customStyle="1" w:styleId="Heading2Char">
    <w:name w:val="Heading 2 Char"/>
    <w:link w:val="Heading2"/>
    <w:uiPriority w:val="9"/>
    <w:rsid w:val="00A6795E"/>
    <w:rPr>
      <w:rFonts w:ascii="Arial" w:hAnsi="Arial"/>
      <w:b/>
      <w:bCs/>
      <w:i/>
      <w:iCs/>
      <w:sz w:val="24"/>
      <w:szCs w:val="28"/>
      <w:lang w:eastAsia="en-US"/>
    </w:rPr>
  </w:style>
  <w:style w:type="character" w:customStyle="1" w:styleId="FooterChar">
    <w:name w:val="Footer Char"/>
    <w:link w:val="Footer"/>
    <w:uiPriority w:val="99"/>
    <w:rsid w:val="00EB5168"/>
    <w:rPr>
      <w:sz w:val="22"/>
      <w:lang w:val="lt-LT" w:eastAsia="en-US" w:bidi="ar-SA"/>
    </w:rPr>
  </w:style>
  <w:style w:type="paragraph" w:customStyle="1" w:styleId="Autorius">
    <w:name w:val="Autorius"/>
    <w:basedOn w:val="Normal"/>
    <w:rsid w:val="00EB5168"/>
    <w:pPr>
      <w:tabs>
        <w:tab w:val="left" w:pos="6096"/>
      </w:tabs>
      <w:spacing w:before="120"/>
      <w:ind w:left="5387" w:firstLine="0"/>
    </w:pPr>
    <w:rPr>
      <w:sz w:val="24"/>
    </w:rPr>
  </w:style>
  <w:style w:type="paragraph" w:customStyle="1" w:styleId="Vireliouraai">
    <w:name w:val="Viršelio užrašai"/>
    <w:basedOn w:val="Normal"/>
    <w:rsid w:val="004771C9"/>
    <w:pPr>
      <w:spacing w:after="120"/>
      <w:jc w:val="center"/>
    </w:pPr>
    <w:rPr>
      <w:rFonts w:ascii="Arial" w:hAnsi="Arial"/>
      <w:b/>
      <w:sz w:val="28"/>
    </w:rPr>
  </w:style>
  <w:style w:type="paragraph" w:customStyle="1" w:styleId="Ataskaita">
    <w:name w:val="Ataskaita"/>
    <w:basedOn w:val="Normal"/>
    <w:next w:val="Vireliouraai"/>
    <w:rsid w:val="004771C9"/>
    <w:pPr>
      <w:spacing w:after="120"/>
      <w:jc w:val="center"/>
    </w:pPr>
    <w:rPr>
      <w:rFonts w:ascii="Arial" w:hAnsi="Arial"/>
      <w:b/>
      <w:i/>
      <w:sz w:val="28"/>
    </w:rPr>
  </w:style>
  <w:style w:type="paragraph" w:customStyle="1" w:styleId="Ataskaitospavadinimas">
    <w:name w:val="Ataskaitos pavadinimas"/>
    <w:basedOn w:val="Vireliouraai"/>
    <w:next w:val="Vireliouraai"/>
    <w:rsid w:val="004771C9"/>
    <w:rPr>
      <w:sz w:val="32"/>
    </w:rPr>
  </w:style>
  <w:style w:type="paragraph" w:customStyle="1" w:styleId="Programostekstas">
    <w:name w:val="Programos tekstas"/>
    <w:basedOn w:val="Normal"/>
    <w:rsid w:val="00531F74"/>
    <w:pPr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semiHidden/>
    <w:locked/>
    <w:rsid w:val="00A6795E"/>
    <w:rPr>
      <w:sz w:val="16"/>
      <w:szCs w:val="16"/>
    </w:rPr>
  </w:style>
  <w:style w:type="paragraph" w:styleId="CommentText">
    <w:name w:val="annotation text"/>
    <w:basedOn w:val="Normal"/>
    <w:semiHidden/>
    <w:locked/>
    <w:rsid w:val="00A6795E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A6795E"/>
    <w:rPr>
      <w:b/>
      <w:bCs/>
    </w:rPr>
  </w:style>
  <w:style w:type="paragraph" w:styleId="BalloonText">
    <w:name w:val="Balloon Text"/>
    <w:basedOn w:val="Normal"/>
    <w:semiHidden/>
    <w:locked/>
    <w:rsid w:val="00A6795E"/>
    <w:rPr>
      <w:rFonts w:ascii="Tahoma" w:hAnsi="Tahoma"/>
      <w:sz w:val="16"/>
      <w:szCs w:val="16"/>
    </w:rPr>
  </w:style>
  <w:style w:type="paragraph" w:customStyle="1" w:styleId="Lentelsantrat">
    <w:name w:val="Lentelės antraštė"/>
    <w:rsid w:val="00990D35"/>
    <w:pPr>
      <w:jc w:val="center"/>
    </w:pPr>
    <w:rPr>
      <w:b/>
      <w:sz w:val="22"/>
    </w:rPr>
  </w:style>
  <w:style w:type="paragraph" w:customStyle="1" w:styleId="Lentelscels">
    <w:name w:val="Lentelės celės"/>
    <w:rsid w:val="00990D35"/>
    <w:rPr>
      <w:rFonts w:cs="Courier New"/>
      <w:sz w:val="22"/>
    </w:rPr>
  </w:style>
  <w:style w:type="paragraph" w:styleId="ListParagraph">
    <w:name w:val="List Paragraph"/>
    <w:basedOn w:val="Normal"/>
    <w:uiPriority w:val="34"/>
    <w:qFormat/>
    <w:rsid w:val="00E713C8"/>
    <w:pPr>
      <w:ind w:left="720"/>
      <w:contextualSpacing/>
    </w:pPr>
  </w:style>
  <w:style w:type="table" w:styleId="TableGrid">
    <w:name w:val="Table Grid"/>
    <w:basedOn w:val="TableNormal"/>
    <w:uiPriority w:val="59"/>
    <w:locked/>
    <w:rsid w:val="008D79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locked="1"/>
    <w:lsdException w:name="index heading" w:locked="1"/>
    <w:lsdException w:name="caption" w:locked="1" w:uiPriority="35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semiHidden="0" w:uiPriority="10" w:unhideWhenUsed="0" w:qFormat="1"/>
    <w:lsdException w:name="Closing" w:locked="1"/>
    <w:lsdException w:name="Signature" w:locked="1"/>
    <w:lsdException w:name="Default Paragraph Font" w:uiPriority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semiHidden="0" w:uiPriority="11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FollowedHyperlink" w:locked="1"/>
    <w:lsdException w:name="Strong" w:locked="1" w:semiHidden="0" w:uiPriority="22" w:unhideWhenUsed="0" w:qFormat="1"/>
    <w:lsdException w:name="Emphasis" w:locked="1" w:semiHidden="0" w:uiPriority="20" w:unhideWhenUsed="0" w:qFormat="1"/>
    <w:lsdException w:name="Document Map" w:locked="1"/>
    <w:lsdException w:name="E-mail Signature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locked="1" w:semiHidden="0" w:uiPriority="59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BDF"/>
    <w:pPr>
      <w:ind w:firstLine="720"/>
      <w:jc w:val="both"/>
    </w:pPr>
    <w:rPr>
      <w:sz w:val="22"/>
      <w:lang w:eastAsia="en-US"/>
    </w:rPr>
  </w:style>
  <w:style w:type="paragraph" w:styleId="Heading1">
    <w:name w:val="heading 1"/>
    <w:basedOn w:val="Normal"/>
    <w:next w:val="Normal"/>
    <w:qFormat/>
    <w:rsid w:val="00A6795E"/>
    <w:pPr>
      <w:keepNext/>
      <w:numPr>
        <w:numId w:val="1"/>
      </w:numPr>
      <w:spacing w:before="240" w:after="60"/>
      <w:outlineLvl w:val="0"/>
    </w:pPr>
    <w:rPr>
      <w:rFonts w:ascii="Arial" w:hAnsi="Arial"/>
      <w:b/>
      <w:snapToGrid w:val="0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A6795E"/>
    <w:pPr>
      <w:keepNext/>
      <w:numPr>
        <w:ilvl w:val="1"/>
        <w:numId w:val="1"/>
      </w:numPr>
      <w:tabs>
        <w:tab w:val="clear" w:pos="7938"/>
        <w:tab w:val="num" w:pos="2268"/>
      </w:tabs>
      <w:spacing w:before="240" w:after="60"/>
      <w:ind w:left="2268"/>
      <w:jc w:val="left"/>
      <w:outlineLvl w:val="1"/>
    </w:pPr>
    <w:rPr>
      <w:rFonts w:ascii="Arial" w:hAnsi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A6795E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bCs/>
      <w:i/>
      <w:sz w:val="24"/>
      <w:szCs w:val="26"/>
    </w:rPr>
  </w:style>
  <w:style w:type="paragraph" w:styleId="Heading4">
    <w:name w:val="heading 4"/>
    <w:basedOn w:val="Normal"/>
    <w:next w:val="Normal"/>
    <w:qFormat/>
    <w:rsid w:val="0052026C"/>
    <w:pPr>
      <w:keepNext/>
      <w:spacing w:after="120"/>
      <w:jc w:val="right"/>
      <w:outlineLvl w:val="3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B5168"/>
    <w:pPr>
      <w:tabs>
        <w:tab w:val="center" w:pos="4153"/>
        <w:tab w:val="right" w:pos="9781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rsid w:val="00EB5168"/>
    <w:pPr>
      <w:tabs>
        <w:tab w:val="center" w:pos="4153"/>
        <w:tab w:val="right" w:pos="8306"/>
      </w:tabs>
    </w:pPr>
  </w:style>
  <w:style w:type="character" w:styleId="Hyperlink">
    <w:name w:val="Hyperlink"/>
    <w:semiHidden/>
    <w:locked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990D35"/>
    <w:pPr>
      <w:tabs>
        <w:tab w:val="left" w:pos="567"/>
        <w:tab w:val="right" w:leader="dot" w:pos="9639"/>
      </w:tabs>
      <w:spacing w:before="120"/>
      <w:ind w:firstLine="0"/>
      <w:jc w:val="left"/>
    </w:pPr>
    <w:rPr>
      <w:b/>
      <w:sz w:val="28"/>
    </w:rPr>
  </w:style>
  <w:style w:type="paragraph" w:styleId="TOC2">
    <w:name w:val="toc 2"/>
    <w:basedOn w:val="Normal"/>
    <w:next w:val="Normal"/>
    <w:autoRedefine/>
    <w:uiPriority w:val="39"/>
    <w:rsid w:val="00990D35"/>
    <w:pPr>
      <w:tabs>
        <w:tab w:val="left" w:pos="1134"/>
        <w:tab w:val="right" w:leader="dot" w:pos="9639"/>
      </w:tabs>
      <w:spacing w:before="60"/>
      <w:ind w:left="567" w:firstLine="0"/>
      <w:jc w:val="left"/>
    </w:pPr>
    <w:rPr>
      <w:sz w:val="24"/>
    </w:rPr>
  </w:style>
  <w:style w:type="paragraph" w:styleId="TOC3">
    <w:name w:val="toc 3"/>
    <w:basedOn w:val="Normal"/>
    <w:next w:val="Normal"/>
    <w:autoRedefine/>
    <w:rsid w:val="000F7F7F"/>
    <w:pPr>
      <w:tabs>
        <w:tab w:val="left" w:pos="1800"/>
        <w:tab w:val="right" w:leader="dot" w:pos="9639"/>
      </w:tabs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locked/>
    <w:pPr>
      <w:ind w:left="800"/>
    </w:pPr>
  </w:style>
  <w:style w:type="paragraph" w:styleId="TOC6">
    <w:name w:val="toc 6"/>
    <w:basedOn w:val="Normal"/>
    <w:next w:val="Normal"/>
    <w:autoRedefine/>
    <w:semiHidden/>
    <w:locked/>
    <w:pPr>
      <w:ind w:left="1000"/>
    </w:pPr>
  </w:style>
  <w:style w:type="paragraph" w:styleId="TOC7">
    <w:name w:val="toc 7"/>
    <w:basedOn w:val="Normal"/>
    <w:next w:val="Normal"/>
    <w:autoRedefine/>
    <w:semiHidden/>
    <w:locked/>
    <w:pPr>
      <w:ind w:left="1200"/>
    </w:pPr>
  </w:style>
  <w:style w:type="paragraph" w:styleId="TOC8">
    <w:name w:val="toc 8"/>
    <w:basedOn w:val="Normal"/>
    <w:next w:val="Normal"/>
    <w:autoRedefine/>
    <w:semiHidden/>
    <w:locked/>
    <w:pPr>
      <w:ind w:left="1400"/>
    </w:pPr>
  </w:style>
  <w:style w:type="paragraph" w:styleId="TOC9">
    <w:name w:val="toc 9"/>
    <w:basedOn w:val="Normal"/>
    <w:next w:val="Normal"/>
    <w:autoRedefine/>
    <w:semiHidden/>
    <w:locked/>
    <w:pPr>
      <w:ind w:left="1600"/>
    </w:pPr>
  </w:style>
  <w:style w:type="character" w:customStyle="1" w:styleId="Heading2Char">
    <w:name w:val="Heading 2 Char"/>
    <w:link w:val="Heading2"/>
    <w:uiPriority w:val="9"/>
    <w:rsid w:val="00A6795E"/>
    <w:rPr>
      <w:rFonts w:ascii="Arial" w:hAnsi="Arial"/>
      <w:b/>
      <w:bCs/>
      <w:i/>
      <w:iCs/>
      <w:sz w:val="24"/>
      <w:szCs w:val="28"/>
      <w:lang w:eastAsia="en-US"/>
    </w:rPr>
  </w:style>
  <w:style w:type="character" w:customStyle="1" w:styleId="FooterChar">
    <w:name w:val="Footer Char"/>
    <w:link w:val="Footer"/>
    <w:uiPriority w:val="99"/>
    <w:rsid w:val="00EB5168"/>
    <w:rPr>
      <w:sz w:val="22"/>
      <w:lang w:val="lt-LT" w:eastAsia="en-US" w:bidi="ar-SA"/>
    </w:rPr>
  </w:style>
  <w:style w:type="paragraph" w:customStyle="1" w:styleId="Autorius">
    <w:name w:val="Autorius"/>
    <w:basedOn w:val="Normal"/>
    <w:rsid w:val="00EB5168"/>
    <w:pPr>
      <w:tabs>
        <w:tab w:val="left" w:pos="6096"/>
      </w:tabs>
      <w:spacing w:before="120"/>
      <w:ind w:left="5387" w:firstLine="0"/>
    </w:pPr>
    <w:rPr>
      <w:sz w:val="24"/>
    </w:rPr>
  </w:style>
  <w:style w:type="paragraph" w:customStyle="1" w:styleId="Vireliouraai">
    <w:name w:val="Viršelio užrašai"/>
    <w:basedOn w:val="Normal"/>
    <w:rsid w:val="004771C9"/>
    <w:pPr>
      <w:spacing w:after="120"/>
      <w:jc w:val="center"/>
    </w:pPr>
    <w:rPr>
      <w:rFonts w:ascii="Arial" w:hAnsi="Arial"/>
      <w:b/>
      <w:sz w:val="28"/>
    </w:rPr>
  </w:style>
  <w:style w:type="paragraph" w:customStyle="1" w:styleId="Ataskaita">
    <w:name w:val="Ataskaita"/>
    <w:basedOn w:val="Normal"/>
    <w:next w:val="Vireliouraai"/>
    <w:rsid w:val="004771C9"/>
    <w:pPr>
      <w:spacing w:after="120"/>
      <w:jc w:val="center"/>
    </w:pPr>
    <w:rPr>
      <w:rFonts w:ascii="Arial" w:hAnsi="Arial"/>
      <w:b/>
      <w:i/>
      <w:sz w:val="28"/>
    </w:rPr>
  </w:style>
  <w:style w:type="paragraph" w:customStyle="1" w:styleId="Ataskaitospavadinimas">
    <w:name w:val="Ataskaitos pavadinimas"/>
    <w:basedOn w:val="Vireliouraai"/>
    <w:next w:val="Vireliouraai"/>
    <w:rsid w:val="004771C9"/>
    <w:rPr>
      <w:sz w:val="32"/>
    </w:rPr>
  </w:style>
  <w:style w:type="paragraph" w:customStyle="1" w:styleId="Programostekstas">
    <w:name w:val="Programos tekstas"/>
    <w:basedOn w:val="Normal"/>
    <w:rsid w:val="00531F74"/>
    <w:pPr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semiHidden/>
    <w:locked/>
    <w:rsid w:val="00A6795E"/>
    <w:rPr>
      <w:sz w:val="16"/>
      <w:szCs w:val="16"/>
    </w:rPr>
  </w:style>
  <w:style w:type="paragraph" w:styleId="CommentText">
    <w:name w:val="annotation text"/>
    <w:basedOn w:val="Normal"/>
    <w:semiHidden/>
    <w:locked/>
    <w:rsid w:val="00A6795E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A6795E"/>
    <w:rPr>
      <w:b/>
      <w:bCs/>
    </w:rPr>
  </w:style>
  <w:style w:type="paragraph" w:styleId="BalloonText">
    <w:name w:val="Balloon Text"/>
    <w:basedOn w:val="Normal"/>
    <w:semiHidden/>
    <w:locked/>
    <w:rsid w:val="00A6795E"/>
    <w:rPr>
      <w:rFonts w:ascii="Tahoma" w:hAnsi="Tahoma"/>
      <w:sz w:val="16"/>
      <w:szCs w:val="16"/>
    </w:rPr>
  </w:style>
  <w:style w:type="paragraph" w:customStyle="1" w:styleId="Lentelsantrat">
    <w:name w:val="Lentelės antraštė"/>
    <w:rsid w:val="00990D35"/>
    <w:pPr>
      <w:jc w:val="center"/>
    </w:pPr>
    <w:rPr>
      <w:b/>
      <w:sz w:val="22"/>
    </w:rPr>
  </w:style>
  <w:style w:type="paragraph" w:customStyle="1" w:styleId="Lentelscels">
    <w:name w:val="Lentelės celės"/>
    <w:rsid w:val="00990D35"/>
    <w:rPr>
      <w:rFonts w:cs="Courier New"/>
      <w:sz w:val="22"/>
    </w:rPr>
  </w:style>
  <w:style w:type="paragraph" w:styleId="ListParagraph">
    <w:name w:val="List Paragraph"/>
    <w:basedOn w:val="Normal"/>
    <w:uiPriority w:val="34"/>
    <w:qFormat/>
    <w:rsid w:val="00E713C8"/>
    <w:pPr>
      <w:ind w:left="720"/>
      <w:contextualSpacing/>
    </w:pPr>
  </w:style>
  <w:style w:type="table" w:styleId="TableGrid">
    <w:name w:val="Table Grid"/>
    <w:basedOn w:val="TableNormal"/>
    <w:uiPriority w:val="59"/>
    <w:locked/>
    <w:rsid w:val="008D79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16" Type="http://schemas.openxmlformats.org/officeDocument/2006/relationships/image" Target="media/image4.png"/><Relationship Id="rId11" Type="http://schemas.openxmlformats.org/officeDocument/2006/relationships/header" Target="header1.xml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settings" Target="settings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chart" Target="charts/chart1.xm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fontTable" Target="fontTable.xml"/><Relationship Id="rId61" Type="http://schemas.openxmlformats.org/officeDocument/2006/relationships/image" Target="media/image48.png"/><Relationship Id="rId82" Type="http://schemas.openxmlformats.org/officeDocument/2006/relationships/image" Target="media/image6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acijauskas\Desktop\T2\Augustas_Ma&#269;ijauskas_Laboratoriniai_502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macijauskas\Desktop\Darbai_2\Sprendimai2\L2\Diagram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Krep</a:t>
            </a:r>
            <a:r>
              <a:rPr lang="lt-LT" b="1"/>
              <a:t>šininkų</a:t>
            </a:r>
            <a:r>
              <a:rPr lang="lt-LT" b="1" baseline="0"/>
              <a:t> amžiai ir ūgiai</a:t>
            </a:r>
            <a:endParaRPr lang="lt-LT" b="1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Amžius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88900">
                <a:solidFill>
                  <a:schemeClr val="accent1"/>
                </a:solidFill>
              </a:ln>
              <a:effectLst/>
            </c:spPr>
          </c:marker>
          <c:dPt>
            <c:idx val="4"/>
            <c:bubble3D val="0"/>
            <c:spPr>
              <a:ln w="38100" cap="rnd">
                <a:solidFill>
                  <a:schemeClr val="accent1"/>
                </a:solidFill>
                <a:round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7EE1-4486-8010-691CF3F72098}"/>
              </c:ext>
            </c:extLst>
          </c:dPt>
          <c:dLbls>
            <c:dLbl>
              <c:idx val="2"/>
              <c:layout>
                <c:manualLayout>
                  <c:x val="-1.645872715816005E-2"/>
                  <c:y val="-3.611696468855868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EE1-4486-8010-691CF3F72098}"/>
                </c:ext>
              </c:extLst>
            </c:dLbl>
            <c:dLbl>
              <c:idx val="4"/>
              <c:layout>
                <c:manualLayout>
                  <c:x val="-1.1417769376181566E-2"/>
                  <c:y val="3.340311307623815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EE1-4486-8010-691CF3F7209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naujasFailas!$B$4:$B$9</c:f>
              <c:strCache>
                <c:ptCount val="6"/>
                <c:pt idx="0">
                  <c:v> Ignas Ignaitis       </c:v>
                </c:pt>
                <c:pt idx="1">
                  <c:v> Mikas Mikaitis       </c:v>
                </c:pt>
                <c:pt idx="2">
                  <c:v> Klaidas Klaidaitis   </c:v>
                </c:pt>
                <c:pt idx="3">
                  <c:v> Vardas2 Pavarde2     </c:v>
                </c:pt>
                <c:pt idx="4">
                  <c:v> Vardas1 Pavarde1     </c:v>
                </c:pt>
                <c:pt idx="5">
                  <c:v> Vardas3 Pavarde3     </c:v>
                </c:pt>
              </c:strCache>
            </c:strRef>
          </c:cat>
          <c:val>
            <c:numRef>
              <c:f>naujasFailas!$C$4:$C$9</c:f>
              <c:numCache>
                <c:formatCode>General</c:formatCode>
                <c:ptCount val="6"/>
                <c:pt idx="0">
                  <c:v>15</c:v>
                </c:pt>
                <c:pt idx="1">
                  <c:v>15</c:v>
                </c:pt>
                <c:pt idx="2">
                  <c:v>16</c:v>
                </c:pt>
                <c:pt idx="3">
                  <c:v>15</c:v>
                </c:pt>
                <c:pt idx="4">
                  <c:v>18</c:v>
                </c:pt>
                <c:pt idx="5">
                  <c:v>18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7EE1-4486-8010-691CF3F720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7712896"/>
        <c:axId val="268806976"/>
      </c:lineChart>
      <c:lineChart>
        <c:grouping val="standard"/>
        <c:varyColors val="0"/>
        <c:ser>
          <c:idx val="1"/>
          <c:order val="1"/>
          <c:tx>
            <c:v>Ūgis</c:v>
          </c:tx>
          <c:spPr>
            <a:ln w="3810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88900">
                <a:solidFill>
                  <a:schemeClr val="accent2"/>
                </a:solidFill>
              </a:ln>
              <a:effectLst/>
            </c:spPr>
          </c:marker>
          <c:dLbls>
            <c:dLbl>
              <c:idx val="4"/>
              <c:layout>
                <c:manualLayout>
                  <c:x val="-2.074671667931877E-2"/>
                  <c:y val="-3.344311554375881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EE1-4486-8010-691CF3F7209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naujasFailas!$B$4:$B$9</c:f>
              <c:strCache>
                <c:ptCount val="6"/>
                <c:pt idx="0">
                  <c:v> Ignas Ignaitis       </c:v>
                </c:pt>
                <c:pt idx="1">
                  <c:v> Mikas Mikaitis       </c:v>
                </c:pt>
                <c:pt idx="2">
                  <c:v> Klaidas Klaidaitis   </c:v>
                </c:pt>
                <c:pt idx="3">
                  <c:v> Vardas2 Pavarde2     </c:v>
                </c:pt>
                <c:pt idx="4">
                  <c:v> Vardas1 Pavarde1     </c:v>
                </c:pt>
                <c:pt idx="5">
                  <c:v> Vardas3 Pavarde3     </c:v>
                </c:pt>
              </c:strCache>
            </c:strRef>
          </c:cat>
          <c:val>
            <c:numRef>
              <c:f>naujasFailas!$D$4:$D$9</c:f>
              <c:numCache>
                <c:formatCode>General</c:formatCode>
                <c:ptCount val="6"/>
                <c:pt idx="0">
                  <c:v>1.99</c:v>
                </c:pt>
                <c:pt idx="1">
                  <c:v>1.98</c:v>
                </c:pt>
                <c:pt idx="2">
                  <c:v>1.98</c:v>
                </c:pt>
                <c:pt idx="3">
                  <c:v>1.98</c:v>
                </c:pt>
                <c:pt idx="4">
                  <c:v>2.0499999999999998</c:v>
                </c:pt>
                <c:pt idx="5">
                  <c:v>1.99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5-7EE1-4486-8010-691CF3F720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8990848"/>
        <c:axId val="268807552"/>
      </c:lineChart>
      <c:catAx>
        <c:axId val="2777128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 b="1"/>
                  <a:t>Krepšininkai</a:t>
                </a:r>
              </a:p>
            </c:rich>
          </c:tx>
          <c:layout>
            <c:manualLayout>
              <c:xMode val="edge"/>
              <c:yMode val="edge"/>
              <c:x val="0.46349503045418866"/>
              <c:y val="0.88434624803542006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8806976"/>
        <c:crosses val="autoZero"/>
        <c:auto val="1"/>
        <c:lblAlgn val="ctr"/>
        <c:lblOffset val="100"/>
        <c:noMultiLvlLbl val="0"/>
      </c:catAx>
      <c:valAx>
        <c:axId val="268806976"/>
        <c:scaling>
          <c:orientation val="minMax"/>
          <c:min val="14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 b="1"/>
                  <a:t>Amžius, metais</a:t>
                </a:r>
              </a:p>
            </c:rich>
          </c:tx>
          <c:layout>
            <c:manualLayout>
              <c:xMode val="edge"/>
              <c:yMode val="edge"/>
              <c:x val="1.0149065396941336E-2"/>
              <c:y val="0.36920743533400763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7712896"/>
        <c:crosses val="autoZero"/>
        <c:crossBetween val="between"/>
      </c:valAx>
      <c:valAx>
        <c:axId val="268807552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 b="1"/>
                  <a:t>Ūgis,</a:t>
                </a:r>
                <a:r>
                  <a:rPr lang="lt-LT" b="1" baseline="0"/>
                  <a:t> metrais</a:t>
                </a:r>
              </a:p>
            </c:rich>
          </c:tx>
          <c:layout>
            <c:manualLayout>
              <c:xMode val="edge"/>
              <c:yMode val="edge"/>
              <c:x val="0.97056131723680927"/>
              <c:y val="0.3804492189770761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8990848"/>
        <c:crosses val="max"/>
        <c:crossBetween val="between"/>
        <c:majorUnit val="1.0000000000000002E-2"/>
        <c:minorUnit val="5.000000000000001E-3"/>
      </c:valAx>
      <c:catAx>
        <c:axId val="27899084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268807552"/>
        <c:crosses val="autoZero"/>
        <c:auto val="1"/>
        <c:lblAlgn val="ctr"/>
        <c:lblOffset val="100"/>
        <c:noMultiLvlLbl val="0"/>
      </c:catAx>
      <c:spPr>
        <a:gradFill>
          <a:gsLst>
            <a:gs pos="100000">
              <a:schemeClr val="accent4"/>
            </a:gs>
            <a:gs pos="0">
              <a:schemeClr val="bg1"/>
            </a:gs>
          </a:gsLst>
          <a:lin ang="5400000" scaled="1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>
      <a:gsLst>
        <a:gs pos="79000">
          <a:schemeClr val="accent2">
            <a:lumMod val="40000"/>
            <a:lumOff val="60000"/>
          </a:schemeClr>
        </a:gs>
        <a:gs pos="100000">
          <a:schemeClr val="accent1">
            <a:lumMod val="30000"/>
            <a:lumOff val="70000"/>
          </a:schemeClr>
        </a:gs>
      </a:gsLst>
      <a:lin ang="5400000" scaled="1"/>
    </a:gra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F9EE73-6E35-458E-8770-828C10FC2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Augustas_Mačijauskas_Laboratoriniai_502</Template>
  <TotalTime>532</TotalTime>
  <Pages>76</Pages>
  <Words>14644</Words>
  <Characters>83471</Characters>
  <Application>Microsoft Office Word</Application>
  <DocSecurity>0</DocSecurity>
  <Lines>695</Lines>
  <Paragraphs>195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>KAUNO TECHNOLOGIJOS UNIVERSITETAS</vt:lpstr>
      <vt:lpstr>KAUNO TECHNOLOGIJOS UNIVERSITETAS</vt:lpstr>
    </vt:vector>
  </TitlesOfParts>
  <Company>KTU-Tempus</Company>
  <LinksUpToDate>false</LinksUpToDate>
  <CharactersWithSpaces>97920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KAUNO TECHNOLOGIJOS UNIVERSITETAS</dc:title>
  <dc:creator>Augustas Mačijauskas</dc:creator>
  <cp:lastModifiedBy>Augustas Mačijauskas</cp:lastModifiedBy>
  <cp:revision>229</cp:revision>
  <cp:lastPrinted>2018-11-21T12:05:00Z</cp:lastPrinted>
  <dcterms:created xsi:type="dcterms:W3CDTF">2018-03-15T06:07:00Z</dcterms:created>
  <dcterms:modified xsi:type="dcterms:W3CDTF">2018-11-21T12:06:00Z</dcterms:modified>
</cp:coreProperties>
</file>